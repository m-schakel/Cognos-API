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158AF" w14:textId="3B197187" w:rsidR="00427440" w:rsidRDefault="00732A5F" w:rsidP="00732A5F">
      <w:pPr>
        <w:pStyle w:val="Heading1"/>
        <w:numPr>
          <w:ilvl w:val="0"/>
          <w:numId w:val="0"/>
        </w:numPr>
        <w:rPr>
          <w:lang w:val="en-US"/>
        </w:rPr>
      </w:pPr>
      <w:bookmarkStart w:id="0" w:name="_Toc63061063"/>
      <w:r>
        <w:rPr>
          <w:lang w:val="en-US"/>
        </w:rPr>
        <w:t>Scriptin</w:t>
      </w:r>
      <w:r w:rsidR="00C72B0F" w:rsidRPr="00C72B0F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2527CD" wp14:editId="3F9D120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22225" b="0"/>
                <wp:wrapTopAndBottom/>
                <wp:docPr id="98" name="Title p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10692000"/>
                          <a:chOff x="0" y="0"/>
                          <a:chExt cx="7560000" cy="1069242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0" y="5332021"/>
                            <a:ext cx="7560000" cy="53604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Centric Logo metPromise Wit" descr="A picture containing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1309" y="8716488"/>
                            <a:ext cx="3239770" cy="93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Freeform: Shape 10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7560000" cy="5691600"/>
                          </a:xfrm>
                          <a:custGeom>
                            <a:avLst/>
                            <a:gdLst>
                              <a:gd name="connsiteX0" fmla="*/ 5670043 w 5667375"/>
                              <a:gd name="connsiteY0" fmla="*/ 4009549 h 4267200"/>
                              <a:gd name="connsiteX1" fmla="*/ 5670043 w 5667375"/>
                              <a:gd name="connsiteY1" fmla="*/ 0 h 4267200"/>
                              <a:gd name="connsiteX2" fmla="*/ 0 w 5667375"/>
                              <a:gd name="connsiteY2" fmla="*/ 0 h 4267200"/>
                              <a:gd name="connsiteX3" fmla="*/ 0 w 5667375"/>
                              <a:gd name="connsiteY3" fmla="*/ 4009454 h 4267200"/>
                              <a:gd name="connsiteX4" fmla="*/ 718661 w 5667375"/>
                              <a:gd name="connsiteY4" fmla="*/ 4009454 h 4267200"/>
                              <a:gd name="connsiteX5" fmla="*/ 980123 w 5667375"/>
                              <a:gd name="connsiteY5" fmla="*/ 4271010 h 4267200"/>
                              <a:gd name="connsiteX6" fmla="*/ 1241584 w 5667375"/>
                              <a:gd name="connsiteY6" fmla="*/ 4009454 h 4267200"/>
                              <a:gd name="connsiteX7" fmla="*/ 5670043 w 5667375"/>
                              <a:gd name="connsiteY7" fmla="*/ 4009454 h 4267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5667375" h="4267200">
                                <a:moveTo>
                                  <a:pt x="5670043" y="4009549"/>
                                </a:moveTo>
                                <a:lnTo>
                                  <a:pt x="56700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09454"/>
                                </a:lnTo>
                                <a:lnTo>
                                  <a:pt x="718661" y="4009454"/>
                                </a:lnTo>
                                <a:cubicBezTo>
                                  <a:pt x="863060" y="4009454"/>
                                  <a:pt x="980123" y="4126516"/>
                                  <a:pt x="980123" y="4271010"/>
                                </a:cubicBezTo>
                                <a:cubicBezTo>
                                  <a:pt x="980123" y="4126611"/>
                                  <a:pt x="1097185" y="4009454"/>
                                  <a:pt x="1241584" y="4009454"/>
                                </a:cubicBezTo>
                                <a:lnTo>
                                  <a:pt x="5670043" y="4009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734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1294410" y="1080655"/>
                            <a:ext cx="5760000" cy="2267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E632AD" w14:textId="59A8BA8A" w:rsidR="00C72B0F" w:rsidRPr="00C72B0F" w:rsidRDefault="00C72B0F" w:rsidP="004755F8">
                              <w:pPr>
                                <w:pStyle w:val="VoorbladtitelWi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Scripting REST API with 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294410" y="3598223"/>
                            <a:ext cx="5760000" cy="1115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FB7323" w14:textId="059EAA2B" w:rsidR="00C72B0F" w:rsidRPr="00C72B0F" w:rsidRDefault="00C72B0F" w:rsidP="004755F8">
                              <w:pPr>
                                <w:pStyle w:val="VoorbladondertitelWi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Cognos Analytics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527CD" id="Title page" o:spid="_x0000_s1026" style="position:absolute;margin-left:0;margin-top:0;width:595.3pt;height:841.9pt;z-index:251659264;mso-position-horizontal:left;mso-position-horizontal-relative:page;mso-position-vertical:top;mso-position-vertical-relative:page;mso-width-relative:margin;mso-height-relative:margin" coordsize="75600,1069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">
                <v:rect id="Rectangle 99" o:spid="_x0000_s1027" style="position:absolute;top:53320;width:75600;height:53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" stroked="f" strokeweight="1pt">
                  <v:fill r:id="rId13" o:title="" recolor="t" rotate="t" type="fram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entric Logo metPromise Wit" o:spid="_x0000_s1028" type="#_x0000_t75" alt="A picture containing drawing&#10;&#10;Description automatically generated" style="position:absolute;left:21613;top:87164;width:32397;height: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">
                  <v:imagedata r:id="rId14" o:title="A picture containing drawing&#10;&#10;Description automatically generated"/>
                </v:shape>
                <v:shape id="Freeform: Shape 101" o:spid="_x0000_s1029" style="position:absolute;width:75600;height:56916;visibility:visible;mso-wrap-style:square;v-text-anchor:middle" coordsize="5667375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" path="m5670043,4009549l5670043,,,,,4009454r718661,c863060,4009454,980123,4126516,980123,4271010v,-144399,117062,-261556,261461,-261556l5670043,4009454r,95xe" fillcolor="#007734" stroked="f">
                  <v:stroke joinstyle="miter"/>
                  <v:path arrowok="t" o:connecttype="custom" o:connectlocs="7563559,5347945;7563559,0;0,0;0,5347818;958658,5347818;1307436,5696682;1656212,5347818;7563559,5347818" o:connectangles="0,0,0,0,0,0,0,0"/>
                  <o:lock v:ext="edit" aspectratio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" o:spid="_x0000_s1030" type="#_x0000_t202" style="position:absolute;left:12944;top:10806;width:57600;height:226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" filled="f" stroked="f" strokeweight=".5pt">
                  <v:textbox inset="0,0,0,0">
                    <w:txbxContent>
                      <w:p w14:paraId="24E632AD" w14:textId="59A8BA8A" w:rsidR="00C72B0F" w:rsidRPr="00C72B0F" w:rsidRDefault="00C72B0F" w:rsidP="004755F8">
                        <w:pPr>
                          <w:pStyle w:val="VoorbladtitelWit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Scripting REST API with Python</w:t>
                        </w:r>
                      </w:p>
                    </w:txbxContent>
                  </v:textbox>
                </v:shape>
                <v:shape id="Text Box 103" o:spid="_x0000_s1031" type="#_x0000_t202" style="position:absolute;left:12944;top:35982;width:57600;height:11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1NcxAAAANwAAAAPAAAAZHJzL2Rvd25yZXYueG1sRE9LSwMx&#10;EL4L/Q9hCt5sUgW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ICzU1zEAAAA3AAAAA8A&#10;AAAAAAAAAAAAAAAABwIAAGRycy9kb3ducmV2LnhtbFBLBQYAAAAAAwADALcAAAD4AgAAAAA=&#10;" filled="f" stroked="f" strokeweight=".5pt">
                  <v:textbox inset="0,0,0,0">
                    <w:txbxContent>
                      <w:p w14:paraId="6EFB7323" w14:textId="059EAA2B" w:rsidR="00C72B0F" w:rsidRPr="00C72B0F" w:rsidRDefault="00C72B0F" w:rsidP="004755F8">
                        <w:pPr>
                          <w:pStyle w:val="VoorbladondertitelWit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Cognos Analytics</w:t>
                        </w:r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>
        <w:rPr>
          <w:lang w:val="en-US"/>
        </w:rPr>
        <w:t>g Rest API with Python</w:t>
      </w:r>
      <w:bookmarkEnd w:id="0"/>
    </w:p>
    <w:sdt>
      <w:sdtPr>
        <w:rPr>
          <w:rFonts w:eastAsiaTheme="minorEastAsia" w:cs="Times New Roman"/>
          <w:noProof w:val="0"/>
          <w:color w:val="auto"/>
          <w:sz w:val="3276"/>
          <w:szCs w:val="3276"/>
          <w:lang w:eastAsia="nl-NL"/>
        </w:rPr>
        <w:id w:val="-981457847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0"/>
          <w:szCs w:val="22"/>
          <w:lang w:eastAsia="en-US"/>
        </w:rPr>
      </w:sdtEndPr>
      <w:sdtContent>
        <w:p w14:paraId="18361FEA" w14:textId="77777777" w:rsidR="00C72B0F" w:rsidRPr="00247198" w:rsidRDefault="00C72B0F">
          <w:pPr>
            <w:pStyle w:val="TOCHeading"/>
            <w:rPr>
              <w:lang w:val="en-GB"/>
            </w:rPr>
          </w:pPr>
          <w:r w:rsidRPr="00247198">
            <w:rPr>
              <w:lang w:val="en-GB"/>
            </w:rPr>
            <w:t>Inhoud</w:t>
          </w:r>
        </w:p>
        <w:p w14:paraId="11FB9ABA" w14:textId="7E9B8620" w:rsidR="00C72B0F" w:rsidRDefault="00C72B0F">
          <w:pPr>
            <w:pStyle w:val="TOC1"/>
            <w:rPr>
              <w:rFonts w:eastAsiaTheme="minorEastAsia"/>
              <w:b w:val="0"/>
              <w:bCs w:val="0"/>
              <w:sz w:val="22"/>
              <w:lang w:val="nl-NL" w:eastAsia="nl-NL"/>
            </w:rPr>
          </w:pPr>
          <w:r>
            <w:rPr>
              <w:b w:val="0"/>
              <w:bCs w:val="0"/>
              <w:noProof w:val="0"/>
              <w:sz w:val="3276"/>
              <w:lang w:val="nl-NL"/>
            </w:rPr>
            <w:fldChar w:fldCharType="begin"/>
          </w:r>
          <w:r w:rsidRPr="00247198">
            <w:rPr>
              <w:lang w:val="en-GB"/>
            </w:rPr>
            <w:instrText xml:space="preserve"> TOC \o "1-3" \h \z \t "Ongenummerd hoofdstuk;1" </w:instrText>
          </w:r>
          <w:r>
            <w:rPr>
              <w:b w:val="0"/>
              <w:bCs w:val="0"/>
              <w:noProof w:val="0"/>
              <w:sz w:val="3276"/>
              <w:lang w:val="nl-NL"/>
            </w:rPr>
            <w:fldChar w:fldCharType="separate"/>
          </w:r>
          <w:hyperlink w:anchor="_Toc63061063" w:history="1">
            <w:r w:rsidRPr="00B96E7F">
              <w:rPr>
                <w:rStyle w:val="Hyperlink"/>
              </w:rPr>
              <w:t>Scripting Rest API with 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_Toc63061063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F7309CE" w14:textId="7C6B7E26" w:rsidR="00C72B0F" w:rsidRPr="00247198" w:rsidRDefault="00C72B0F">
          <w:pPr>
            <w:rPr>
              <w:lang w:val="en-GB"/>
            </w:rPr>
          </w:pPr>
          <w:r>
            <w:rPr>
              <w:b/>
              <w:bCs/>
              <w:noProof/>
              <w:sz w:val="24"/>
              <w:lang w:val="en-US"/>
            </w:rPr>
            <w:fldChar w:fldCharType="end"/>
          </w:r>
        </w:p>
      </w:sdtContent>
    </w:sdt>
    <w:p w14:paraId="34F4473E" w14:textId="1A5DDDF2" w:rsidR="00732A5F" w:rsidRDefault="00732A5F" w:rsidP="00732A5F">
      <w:pPr>
        <w:rPr>
          <w:lang w:val="en-US"/>
        </w:rPr>
      </w:pPr>
    </w:p>
    <w:p w14:paraId="1EBA1C1E" w14:textId="77777777" w:rsidR="00C72B0F" w:rsidRDefault="00C72B0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729E3A6" w14:textId="77777777" w:rsidR="00C72B0F" w:rsidRDefault="00C72B0F" w:rsidP="00C72B0F">
      <w:pPr>
        <w:pStyle w:val="Heading1"/>
        <w:rPr>
          <w:lang w:val="en-US"/>
        </w:rPr>
      </w:pPr>
      <w:r>
        <w:rPr>
          <w:lang w:val="en-US"/>
        </w:rPr>
        <w:t>Aanleiding</w:t>
      </w:r>
    </w:p>
    <w:p w14:paraId="70B5DF8E" w14:textId="257651B9" w:rsidR="00732A5F" w:rsidRDefault="00732A5F" w:rsidP="00B30A2D">
      <w:pPr>
        <w:rPr>
          <w:lang w:val="en-US"/>
        </w:rPr>
      </w:pPr>
      <w:r>
        <w:rPr>
          <w:lang w:val="en-US"/>
        </w:rPr>
        <w:t>Prerequisites:</w:t>
      </w:r>
    </w:p>
    <w:p w14:paraId="51C899BC" w14:textId="730DAFDC" w:rsidR="00732A5F" w:rsidRDefault="00732A5F" w:rsidP="00732A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Install Visual Studio Code</w:t>
      </w:r>
    </w:p>
    <w:p w14:paraId="6F2070F9" w14:textId="06F412CD" w:rsidR="00732A5F" w:rsidRDefault="00732A5F" w:rsidP="00732A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Install Python</w:t>
      </w:r>
    </w:p>
    <w:p w14:paraId="5C81FFC3" w14:textId="3A6A2656" w:rsidR="00732A5F" w:rsidRDefault="00732A5F" w:rsidP="00732A5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Install Insomnia (optional)</w:t>
      </w:r>
    </w:p>
    <w:p w14:paraId="154D71AF" w14:textId="7D9C31B1" w:rsidR="00732A5F" w:rsidRDefault="00732A5F" w:rsidP="00732A5F">
      <w:pPr>
        <w:rPr>
          <w:lang w:val="en-US"/>
        </w:rPr>
      </w:pPr>
    </w:p>
    <w:p w14:paraId="6C2B3CDF" w14:textId="2736005F" w:rsidR="00732A5F" w:rsidRDefault="00732A5F" w:rsidP="00732A5F">
      <w:pPr>
        <w:rPr>
          <w:lang w:val="en-US"/>
        </w:rPr>
      </w:pPr>
      <w:r>
        <w:rPr>
          <w:lang w:val="en-US"/>
        </w:rPr>
        <w:t>Script:</w:t>
      </w:r>
    </w:p>
    <w:p w14:paraId="6326088A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C586C0"/>
          <w:sz w:val="17"/>
          <w:szCs w:val="17"/>
          <w:lang w:val="en-US" w:eastAsia="nl-NL"/>
        </w:rPr>
        <w:t>import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requests</w:t>
      </w:r>
    </w:p>
    <w:p w14:paraId="452288EC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C586C0"/>
          <w:sz w:val="17"/>
          <w:szCs w:val="17"/>
          <w:lang w:val="en-US" w:eastAsia="nl-NL"/>
        </w:rPr>
        <w:t>import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json</w:t>
      </w:r>
    </w:p>
    <w:p w14:paraId="58EBAA10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C586C0"/>
          <w:sz w:val="17"/>
          <w:szCs w:val="17"/>
          <w:lang w:val="en-US" w:eastAsia="nl-NL"/>
        </w:rPr>
        <w:t>import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pandas </w:t>
      </w:r>
      <w:r w:rsidRPr="00732A5F">
        <w:rPr>
          <w:rFonts w:ascii="Consolas" w:eastAsia="Times New Roman" w:hAnsi="Consolas" w:cs="Times New Roman"/>
          <w:color w:val="C586C0"/>
          <w:sz w:val="17"/>
          <w:szCs w:val="17"/>
          <w:lang w:val="en-US" w:eastAsia="nl-NL"/>
        </w:rPr>
        <w:t>as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pd</w:t>
      </w:r>
    </w:p>
    <w:p w14:paraId="63E809F7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</w:p>
    <w:p w14:paraId="57D346FC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credentials = {</w:t>
      </w:r>
    </w:p>
    <w:p w14:paraId="5F570DDB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"parameters"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[</w:t>
      </w:r>
    </w:p>
    <w:p w14:paraId="29BB825F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{</w:t>
      </w:r>
    </w:p>
    <w:p w14:paraId="19853B00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"name"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"CAMNamespace"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</w:t>
      </w:r>
    </w:p>
    <w:p w14:paraId="2735233A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"value"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"its"</w:t>
      </w:r>
    </w:p>
    <w:p w14:paraId="3C9532B3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},</w:t>
      </w:r>
    </w:p>
    <w:p w14:paraId="42C6D392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{</w:t>
      </w:r>
    </w:p>
    <w:p w14:paraId="60AF5A02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"name"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"CAMUsername"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</w:t>
      </w:r>
    </w:p>
    <w:p w14:paraId="421CF3FD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"value"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"mschakel"</w:t>
      </w:r>
    </w:p>
    <w:p w14:paraId="6BC91503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},</w:t>
      </w:r>
    </w:p>
    <w:p w14:paraId="1C3807B5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{</w:t>
      </w:r>
    </w:p>
    <w:p w14:paraId="2C8C68B9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"name"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"CAMPassword"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</w:t>
      </w:r>
    </w:p>
    <w:p w14:paraId="219A3D01" w14:textId="7136C2E1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 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"value"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</w:t>
      </w:r>
      <w:r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xxxxxxxxxx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</w:t>
      </w:r>
    </w:p>
    <w:p w14:paraId="352300E4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  }</w:t>
      </w:r>
    </w:p>
    <w:p w14:paraId="1AE60724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  ]</w:t>
      </w:r>
    </w:p>
    <w:p w14:paraId="05ACC187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  }</w:t>
      </w:r>
    </w:p>
    <w:p w14:paraId="4F891C87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</w:p>
    <w:p w14:paraId="5A1841A1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session = requests.Session()</w:t>
      </w:r>
    </w:p>
    <w:p w14:paraId="6F9AAE7A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response = session.put(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"http://ap-gda01-cognos:9300/api/v1/session"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 </w:t>
      </w:r>
      <w:r w:rsidRPr="00732A5F">
        <w:rPr>
          <w:rFonts w:ascii="Consolas" w:eastAsia="Times New Roman" w:hAnsi="Consolas" w:cs="Times New Roman"/>
          <w:color w:val="9CDCFE"/>
          <w:sz w:val="17"/>
          <w:szCs w:val="17"/>
          <w:lang w:val="en-US" w:eastAsia="nl-NL"/>
        </w:rPr>
        <w:t>json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=credentials)</w:t>
      </w:r>
    </w:p>
    <w:p w14:paraId="1C247B3A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</w:p>
    <w:p w14:paraId="3E98321E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all_cookies = session.cookies.get_dict()</w:t>
      </w:r>
    </w:p>
    <w:p w14:paraId="6FC77EC3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xsrf_value = all_cookies[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"XSRF-TOKEN"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]</w:t>
      </w:r>
    </w:p>
    <w:p w14:paraId="5357052F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xsrf_header = {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"X-XSRF-Token"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: xsrf_value}</w:t>
      </w:r>
    </w:p>
    <w:p w14:paraId="4C6ED023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</w:p>
    <w:p w14:paraId="5233B66A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response = session.get(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"http://ap-gda01-cognos:9300/api/v1/content/i54CF901997F04155ADBF47FEBA23EC02/items"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 </w:t>
      </w:r>
      <w:r w:rsidRPr="00732A5F">
        <w:rPr>
          <w:rFonts w:ascii="Consolas" w:eastAsia="Times New Roman" w:hAnsi="Consolas" w:cs="Times New Roman"/>
          <w:color w:val="9CDCFE"/>
          <w:sz w:val="17"/>
          <w:szCs w:val="17"/>
          <w:lang w:val="en-US" w:eastAsia="nl-NL"/>
        </w:rPr>
        <w:t>headers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=xsrf_header)</w:t>
      </w:r>
    </w:p>
    <w:p w14:paraId="24E9E956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all_items = pd.DataFrame.from_dict(response.json()[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'content'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])</w:t>
      </w:r>
    </w:p>
    <w:p w14:paraId="3CA94024" w14:textId="77777777" w:rsidR="00732A5F" w:rsidRPr="00732A5F" w:rsidRDefault="00732A5F" w:rsidP="00732A5F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</w:pPr>
      <w:r w:rsidRPr="00732A5F">
        <w:rPr>
          <w:rFonts w:ascii="Consolas" w:eastAsia="Times New Roman" w:hAnsi="Consolas" w:cs="Times New Roman"/>
          <w:color w:val="DCDCAA"/>
          <w:sz w:val="17"/>
          <w:szCs w:val="17"/>
          <w:lang w:val="en-US" w:eastAsia="nl-NL"/>
        </w:rPr>
        <w:t>print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(all_items[[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'modificationTime'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'defaultName'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, </w:t>
      </w:r>
      <w:r w:rsidRPr="00732A5F">
        <w:rPr>
          <w:rFonts w:ascii="Consolas" w:eastAsia="Times New Roman" w:hAnsi="Consolas" w:cs="Times New Roman"/>
          <w:color w:val="CE9178"/>
          <w:sz w:val="17"/>
          <w:szCs w:val="17"/>
          <w:lang w:val="en-US" w:eastAsia="nl-NL"/>
        </w:rPr>
        <w:t>'type'</w:t>
      </w:r>
      <w:r w:rsidRPr="00732A5F">
        <w:rPr>
          <w:rFonts w:ascii="Consolas" w:eastAsia="Times New Roman" w:hAnsi="Consolas" w:cs="Times New Roman"/>
          <w:color w:val="D4D4D4"/>
          <w:sz w:val="17"/>
          <w:szCs w:val="17"/>
          <w:lang w:val="en-US" w:eastAsia="nl-NL"/>
        </w:rPr>
        <w:t>]])</w:t>
      </w:r>
    </w:p>
    <w:p w14:paraId="440E6BE3" w14:textId="77777777" w:rsidR="00732A5F" w:rsidRPr="00732A5F" w:rsidRDefault="00732A5F" w:rsidP="00732A5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nl-NL"/>
        </w:rPr>
      </w:pPr>
    </w:p>
    <w:p w14:paraId="71D4A53D" w14:textId="77777777" w:rsidR="00732A5F" w:rsidRPr="00732A5F" w:rsidRDefault="00732A5F" w:rsidP="00732A5F">
      <w:pPr>
        <w:rPr>
          <w:lang w:val="en-US"/>
        </w:rPr>
      </w:pPr>
    </w:p>
    <w:sectPr w:rsidR="00732A5F" w:rsidRPr="00732A5F" w:rsidSect="0055764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 w:code="9"/>
      <w:pgMar w:top="1701" w:right="822" w:bottom="2268" w:left="1701" w:header="45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05F9A" w14:textId="77777777" w:rsidR="00732A5F" w:rsidRDefault="00732A5F" w:rsidP="005D44BB">
      <w:pPr>
        <w:spacing w:line="240" w:lineRule="auto"/>
      </w:pPr>
      <w:r>
        <w:separator/>
      </w:r>
    </w:p>
  </w:endnote>
  <w:endnote w:type="continuationSeparator" w:id="0">
    <w:p w14:paraId="479C7A9E" w14:textId="77777777" w:rsidR="00732A5F" w:rsidRDefault="00732A5F" w:rsidP="005D44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42C7E1-EB4D-49AA-80D3-491744CB37BE}"/>
  </w:font>
  <w:font w:name="FagoPro">
    <w:panose1 w:val="00000000000000000000"/>
    <w:charset w:val="00"/>
    <w:family w:val="swiss"/>
    <w:notTrueType/>
    <w:pitch w:val="variable"/>
    <w:sig w:usb0="A00000FF" w:usb1="4000387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C350F17D-D07B-44E2-A4B9-E54156C36F7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968C3CB4-4FF3-48C6-8752-CE8489CEEF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96951" w14:textId="77777777" w:rsidR="00C72B0F" w:rsidRDefault="00C72B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54948" w14:textId="7674AE38" w:rsidR="00D36277" w:rsidRDefault="00C72B0F" w:rsidP="00B30A2D">
    <w:pPr>
      <w:pStyle w:val="Footer"/>
    </w:pPr>
    <w:r>
      <mc:AlternateContent>
        <mc:Choice Requires="wps">
          <w:drawing>
            <wp:anchor distT="0" distB="0" distL="114300" distR="114300" simplePos="0" relativeHeight="251660288" behindDoc="0" locked="0" layoutInCell="0" allowOverlap="1" wp14:anchorId="754C935A" wp14:editId="05877E2A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5aaf4d2c9bf8196f7b219441" descr="{&quot;HashCode&quot;:-35039338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2CEC5AA" w14:textId="07CA55E4" w:rsidR="00C72B0F" w:rsidRPr="00C72B0F" w:rsidRDefault="00C72B0F" w:rsidP="00C72B0F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8"/>
                            </w:rPr>
                          </w:pPr>
                          <w:r w:rsidRPr="00C72B0F">
                            <w:rPr>
                              <w:rFonts w:ascii="Arial" w:hAnsi="Arial" w:cs="Arial"/>
                              <w:color w:val="000000"/>
                              <w:sz w:val="18"/>
                            </w:rPr>
                            <w:t>Classification: Restricted (V2)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4C935A" id="_x0000_t202" coordsize="21600,21600" o:spt="202" path="m,l,21600r21600,l21600,xe">
              <v:stroke joinstyle="miter"/>
              <v:path gradientshapeok="t" o:connecttype="rect"/>
            </v:shapetype>
            <v:shape id="MSIPCM5aaf4d2c9bf8196f7b219441" o:spid="_x0000_s1032" type="#_x0000_t202" alt="{&quot;HashCode&quot;:-35039338,&quot;Height&quot;:841.0,&quot;Width&quot;:595.0,&quot;Placement&quot;:&quot;Footer&quot;,&quot;Index&quot;:&quot;Primary&quot;,&quot;Section&quot;:1,&quot;Top&quot;:0.0,&quot;Left&quot;:0.0}" style="position:absolute;left:0;text-align:left;margin-left:0;margin-top:805.9pt;width:595.3pt;height:2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" o:allowincell="f" filled="f" stroked="f" strokeweight=".5pt">
              <v:fill o:detectmouseclick="t"/>
              <v:textbox inset=",0,,0">
                <w:txbxContent>
                  <w:p w14:paraId="62CEC5AA" w14:textId="07CA55E4" w:rsidR="00C72B0F" w:rsidRPr="00C72B0F" w:rsidRDefault="00C72B0F" w:rsidP="00C72B0F">
                    <w:pPr>
                      <w:jc w:val="center"/>
                      <w:rPr>
                        <w:rFonts w:ascii="Arial" w:hAnsi="Arial" w:cs="Arial"/>
                        <w:color w:val="000000"/>
                        <w:sz w:val="18"/>
                      </w:rPr>
                    </w:pPr>
                    <w:r w:rsidRPr="00C72B0F">
                      <w:rPr>
                        <w:rFonts w:ascii="Arial" w:hAnsi="Arial" w:cs="Arial"/>
                        <w:color w:val="000000"/>
                        <w:sz w:val="18"/>
                      </w:rPr>
                      <w:t>Classification: Restricted (V2)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0A2D">
      <w:fldChar w:fldCharType="begin"/>
    </w:r>
    <w:r w:rsidR="00B30A2D">
      <w:instrText xml:space="preserve"> PAGE  \* Arabic </w:instrText>
    </w:r>
    <w:r w:rsidR="00B30A2D">
      <w:fldChar w:fldCharType="separate"/>
    </w:r>
    <w:r w:rsidR="00B30A2D">
      <w:t>1</w:t>
    </w:r>
    <w:r w:rsidR="00B30A2D">
      <w:fldChar w:fldCharType="end"/>
    </w:r>
    <w:r w:rsidR="00ED7C8E" w:rsidRPr="00D07838">
      <mc:AlternateContent>
        <mc:Choice Requires="wpg">
          <w:drawing>
            <wp:anchor distT="0" distB="0" distL="114300" distR="114300" simplePos="0" relativeHeight="251659264" behindDoc="1" locked="0" layoutInCell="1" allowOverlap="1" wp14:anchorId="76E9352A" wp14:editId="6BA97814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7563600" cy="669600"/>
              <wp:effectExtent l="0" t="0" r="0" b="0"/>
              <wp:wrapNone/>
              <wp:docPr id="15" name="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3600" cy="669600"/>
                        <a:chOff x="0" y="0"/>
                        <a:chExt cx="7565292" cy="669459"/>
                      </a:xfrm>
                    </wpg:grpSpPr>
                    <wps:wsp>
                      <wps:cNvPr id="16" name="Graphic 3"/>
                      <wps:cNvSpPr/>
                      <wps:spPr>
                        <a:xfrm>
                          <a:off x="0" y="0"/>
                          <a:ext cx="7563558" cy="669459"/>
                        </a:xfrm>
                        <a:custGeom>
                          <a:avLst/>
                          <a:gdLst>
                            <a:gd name="connsiteX0" fmla="*/ 1196386 w 7563558"/>
                            <a:gd name="connsiteY0" fmla="*/ 0 h 669459"/>
                            <a:gd name="connsiteX1" fmla="*/ 1073647 w 7563558"/>
                            <a:gd name="connsiteY1" fmla="*/ 160216 h 669459"/>
                            <a:gd name="connsiteX2" fmla="*/ 950908 w 7563558"/>
                            <a:gd name="connsiteY2" fmla="*/ 0 h 669459"/>
                            <a:gd name="connsiteX3" fmla="*/ 0 w 7563558"/>
                            <a:gd name="connsiteY3" fmla="*/ 0 h 669459"/>
                            <a:gd name="connsiteX4" fmla="*/ 0 w 7563558"/>
                            <a:gd name="connsiteY4" fmla="*/ 669459 h 669459"/>
                            <a:gd name="connsiteX5" fmla="*/ 7563558 w 7563558"/>
                            <a:gd name="connsiteY5" fmla="*/ 669459 h 669459"/>
                            <a:gd name="connsiteX6" fmla="*/ 7563558 w 7563558"/>
                            <a:gd name="connsiteY6" fmla="*/ 0 h 669459"/>
                            <a:gd name="connsiteX7" fmla="*/ 1196386 w 7563558"/>
                            <a:gd name="connsiteY7" fmla="*/ 0 h 669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7563558" h="669459">
                              <a:moveTo>
                                <a:pt x="1196386" y="0"/>
                              </a:moveTo>
                              <a:cubicBezTo>
                                <a:pt x="1125741" y="18894"/>
                                <a:pt x="1073647" y="83363"/>
                                <a:pt x="1073647" y="160216"/>
                              </a:cubicBezTo>
                              <a:cubicBezTo>
                                <a:pt x="1073647" y="83363"/>
                                <a:pt x="1021553" y="18766"/>
                                <a:pt x="950908" y="0"/>
                              </a:cubicBezTo>
                              <a:lnTo>
                                <a:pt x="0" y="0"/>
                              </a:lnTo>
                              <a:lnTo>
                                <a:pt x="0" y="669459"/>
                              </a:lnTo>
                              <a:lnTo>
                                <a:pt x="7563558" y="669459"/>
                              </a:lnTo>
                              <a:lnTo>
                                <a:pt x="7563558" y="0"/>
                              </a:lnTo>
                              <a:lnTo>
                                <a:pt x="11963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 w="1269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" name="Graphic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29037" y="217025"/>
                          <a:ext cx="1263858" cy="2297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Graphic 11"/>
                      <wps:cNvSpPr/>
                      <wps:spPr>
                        <a:xfrm>
                          <a:off x="6895833" y="0"/>
                          <a:ext cx="669459" cy="669459"/>
                        </a:xfrm>
                        <a:custGeom>
                          <a:avLst/>
                          <a:gdLst>
                            <a:gd name="connsiteX0" fmla="*/ 158939 w 669459"/>
                            <a:gd name="connsiteY0" fmla="*/ 0 h 669459"/>
                            <a:gd name="connsiteX1" fmla="*/ 0 w 669459"/>
                            <a:gd name="connsiteY1" fmla="*/ 118470 h 669459"/>
                            <a:gd name="connsiteX2" fmla="*/ 0 w 669459"/>
                            <a:gd name="connsiteY2" fmla="*/ 669459 h 669459"/>
                            <a:gd name="connsiteX3" fmla="*/ 669459 w 669459"/>
                            <a:gd name="connsiteY3" fmla="*/ 669459 h 669459"/>
                            <a:gd name="connsiteX4" fmla="*/ 669459 w 669459"/>
                            <a:gd name="connsiteY4" fmla="*/ 0 h 669459"/>
                            <a:gd name="connsiteX5" fmla="*/ 158939 w 669459"/>
                            <a:gd name="connsiteY5" fmla="*/ 0 h 669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69459" h="669459">
                              <a:moveTo>
                                <a:pt x="158939" y="0"/>
                              </a:moveTo>
                              <a:cubicBezTo>
                                <a:pt x="83874" y="0"/>
                                <a:pt x="20426" y="49916"/>
                                <a:pt x="0" y="118470"/>
                              </a:cubicBezTo>
                              <a:lnTo>
                                <a:pt x="0" y="669459"/>
                              </a:lnTo>
                              <a:lnTo>
                                <a:pt x="669459" y="669459"/>
                              </a:lnTo>
                              <a:lnTo>
                                <a:pt x="669459" y="0"/>
                              </a:lnTo>
                              <a:lnTo>
                                <a:pt x="1589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783D"/>
                        </a:solidFill>
                        <a:ln w="12639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39DE867" id="Footer" o:spid="_x0000_s1026" style="position:absolute;margin-left:0;margin-top:0;width:595.55pt;height:52.7pt;z-index:-251657216;mso-position-horizontal:left;mso-position-horizontal-relative:page;mso-position-vertical:bottom;mso-position-vertical-relative:page;mso-width-relative:margin;mso-height-relative:margin" coordsize="75652,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">
              <v:shape id="Graphic 3" o:spid="_x0000_s1027" style="position:absolute;width:75635;height:6694;visibility:visible;mso-wrap-style:square;v-text-anchor:middle" coordsize="7563558,669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" path="m1196386,v-70645,18894,-122739,83363,-122739,160216c1073647,83363,1021553,18766,950908,l,,,669459r7563558,l7563558,,1196386,xe" fillcolor="#ccc" stroked="f" strokeweight=".35264mm">
                <v:stroke joinstyle="miter"/>
                <v:path arrowok="t" o:connecttype="custom" o:connectlocs="1196386,0;1073647,160216;950908,0;0,0;0,669459;7563558,669459;7563558,0;1196386,0" o:connectangles="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6" o:spid="_x0000_s1028" type="#_x0000_t75" style="position:absolute;left:8290;top:2170;width:12638;height: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">
                <v:imagedata r:id="rId3" o:title=""/>
              </v:shape>
              <v:shape id="Graphic 11" o:spid="_x0000_s1029" style="position:absolute;left:68958;width:6694;height:6694;visibility:visible;mso-wrap-style:square;v-text-anchor:middle" coordsize="669459,669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" path="m158939,c83874,,20426,49916,,118470l,669459r669459,l669459,,158939,xe" fillcolor="#02783d" stroked="f" strokeweight=".35108mm">
                <v:stroke joinstyle="miter"/>
                <v:path arrowok="t" o:connecttype="custom" o:connectlocs="158939,0;0,118470;0,669459;669459,669459;669459,0;158939,0" o:connectangles="0,0,0,0,0,0"/>
              </v:shape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BD10E" w14:textId="77777777" w:rsidR="00F40D3D" w:rsidRDefault="00F40D3D" w:rsidP="00F40D3D">
    <w:pPr>
      <w:pStyle w:val="Footer"/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419B9" w14:textId="77777777" w:rsidR="00732A5F" w:rsidRDefault="00732A5F" w:rsidP="005D44BB">
      <w:pPr>
        <w:spacing w:line="240" w:lineRule="auto"/>
      </w:pPr>
      <w:r>
        <w:separator/>
      </w:r>
    </w:p>
  </w:footnote>
  <w:footnote w:type="continuationSeparator" w:id="0">
    <w:p w14:paraId="5FFDC64A" w14:textId="77777777" w:rsidR="00732A5F" w:rsidRDefault="00732A5F" w:rsidP="005D44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5A65CC" w14:textId="77777777" w:rsidR="00C72B0F" w:rsidRDefault="00C72B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AC244" w14:textId="77777777" w:rsidR="00C72B0F" w:rsidRDefault="00C72B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BE43A" w14:textId="77777777" w:rsidR="00F40D3D" w:rsidRDefault="00F40D3D" w:rsidP="00F40D3D">
    <w:pPr>
      <w:pStyle w:val="Header"/>
    </w:pPr>
  </w:p>
  <w:p w14:paraId="2AAF4CEE" w14:textId="77777777" w:rsidR="005D44BB" w:rsidRPr="00F40D3D" w:rsidRDefault="005D44BB" w:rsidP="00F40D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535"/>
    <w:multiLevelType w:val="multilevel"/>
    <w:tmpl w:val="B6BCECB4"/>
    <w:styleLink w:val="Cijfers"/>
    <w:lvl w:ilvl="0">
      <w:start w:val="1"/>
      <w:numFmt w:val="decimal"/>
      <w:pStyle w:val="Opsommingcijfers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680"/>
        </w:tabs>
        <w:ind w:left="680" w:hanging="340"/>
      </w:pPr>
      <w:rPr>
        <w:rFonts w:hint="default"/>
        <w:color w:val="auto"/>
      </w:rPr>
    </w:lvl>
    <w:lvl w:ilvl="2">
      <w:start w:val="1"/>
      <w:numFmt w:val="lowerRoman"/>
      <w:lvlText w:val="%3."/>
      <w:lvlJc w:val="left"/>
      <w:pPr>
        <w:tabs>
          <w:tab w:val="num" w:pos="1020"/>
        </w:tabs>
        <w:ind w:left="1020" w:hanging="340"/>
      </w:pPr>
      <w:rPr>
        <w:rFonts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1360"/>
        </w:tabs>
        <w:ind w:left="1360" w:hanging="340"/>
      </w:pPr>
      <w:rPr>
        <w:rFonts w:hint="default"/>
        <w:color w:val="auto"/>
      </w:rPr>
    </w:lvl>
    <w:lvl w:ilvl="4">
      <w:start w:val="1"/>
      <w:numFmt w:val="lowerLetter"/>
      <w:lvlText w:val="%5."/>
      <w:lvlJc w:val="left"/>
      <w:pPr>
        <w:tabs>
          <w:tab w:val="num" w:pos="1700"/>
        </w:tabs>
        <w:ind w:left="1700" w:hanging="340"/>
      </w:pPr>
      <w:rPr>
        <w:rFonts w:hint="default"/>
        <w:color w:val="auto"/>
      </w:rPr>
    </w:lvl>
    <w:lvl w:ilvl="5">
      <w:start w:val="1"/>
      <w:numFmt w:val="lowerRoman"/>
      <w:lvlText w:val="%6."/>
      <w:lvlJc w:val="left"/>
      <w:pPr>
        <w:tabs>
          <w:tab w:val="num" w:pos="2040"/>
        </w:tabs>
        <w:ind w:left="2040" w:hanging="340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tabs>
          <w:tab w:val="num" w:pos="2380"/>
        </w:tabs>
        <w:ind w:left="2380" w:hanging="340"/>
      </w:pPr>
      <w:rPr>
        <w:rFonts w:hint="default"/>
        <w:color w:val="auto"/>
      </w:rPr>
    </w:lvl>
    <w:lvl w:ilvl="7">
      <w:start w:val="1"/>
      <w:numFmt w:val="lowerLetter"/>
      <w:lvlText w:val="%8."/>
      <w:lvlJc w:val="left"/>
      <w:pPr>
        <w:tabs>
          <w:tab w:val="num" w:pos="2720"/>
        </w:tabs>
        <w:ind w:left="2720" w:hanging="340"/>
      </w:pPr>
      <w:rPr>
        <w:rFonts w:hint="default"/>
        <w:color w:val="auto"/>
      </w:rPr>
    </w:lvl>
    <w:lvl w:ilvl="8">
      <w:start w:val="1"/>
      <w:numFmt w:val="lowerRoman"/>
      <w:lvlText w:val="%9."/>
      <w:lvlJc w:val="left"/>
      <w:pPr>
        <w:tabs>
          <w:tab w:val="num" w:pos="3060"/>
        </w:tabs>
        <w:ind w:left="3060" w:hanging="340"/>
      </w:pPr>
      <w:rPr>
        <w:rFonts w:hint="default"/>
        <w:color w:val="auto"/>
      </w:rPr>
    </w:lvl>
  </w:abstractNum>
  <w:abstractNum w:abstractNumId="1" w15:restartNumberingAfterBreak="0">
    <w:nsid w:val="10C74790"/>
    <w:multiLevelType w:val="multilevel"/>
    <w:tmpl w:val="D196E45A"/>
    <w:name w:val="KoppenLijst_Nummeringen"/>
    <w:styleLink w:val="HQKoppenLijst"/>
    <w:lvl w:ilvl="0">
      <w:start w:val="1"/>
      <w:numFmt w:val="decimal"/>
      <w:pStyle w:val="Heading1"/>
      <w:suff w:val="space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3A7273C"/>
    <w:multiLevelType w:val="multilevel"/>
    <w:tmpl w:val="DFCE9668"/>
    <w:numStyleLink w:val="Bullets"/>
  </w:abstractNum>
  <w:abstractNum w:abstractNumId="3" w15:restartNumberingAfterBreak="0">
    <w:nsid w:val="1588348F"/>
    <w:multiLevelType w:val="multilevel"/>
    <w:tmpl w:val="DFCE9668"/>
    <w:numStyleLink w:val="Bullets"/>
  </w:abstractNum>
  <w:abstractNum w:abstractNumId="4" w15:restartNumberingAfterBreak="0">
    <w:nsid w:val="161E2966"/>
    <w:multiLevelType w:val="multilevel"/>
    <w:tmpl w:val="DFCE9668"/>
    <w:name w:val="BCF_KoppenLijst_Nummeringen2"/>
    <w:numStyleLink w:val="Bullets"/>
  </w:abstractNum>
  <w:abstractNum w:abstractNumId="5" w15:restartNumberingAfterBreak="0">
    <w:nsid w:val="17BE0896"/>
    <w:multiLevelType w:val="singleLevel"/>
    <w:tmpl w:val="0413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B960020"/>
    <w:multiLevelType w:val="multilevel"/>
    <w:tmpl w:val="DFCE9668"/>
    <w:styleLink w:val="Bullets"/>
    <w:lvl w:ilvl="0">
      <w:start w:val="1"/>
      <w:numFmt w:val="bullet"/>
      <w:pStyle w:val="Opsommingbullets"/>
      <w:lvlText w:val="•"/>
      <w:lvlJc w:val="left"/>
      <w:pPr>
        <w:tabs>
          <w:tab w:val="num" w:pos="340"/>
        </w:tabs>
        <w:ind w:left="340" w:hanging="340"/>
      </w:pPr>
      <w:rPr>
        <w:rFonts w:ascii="Calibri" w:hAnsi="Calibri" w:hint="default"/>
        <w:color w:val="007734" w:themeColor="accent1"/>
      </w:rPr>
    </w:lvl>
    <w:lvl w:ilvl="1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FagoPro" w:hAnsi="FagoPro" w:hint="default"/>
        <w:color w:val="007734" w:themeColor="accent1"/>
      </w:rPr>
    </w:lvl>
    <w:lvl w:ilvl="2">
      <w:start w:val="1"/>
      <w:numFmt w:val="bullet"/>
      <w:lvlText w:val="•"/>
      <w:lvlJc w:val="left"/>
      <w:pPr>
        <w:tabs>
          <w:tab w:val="num" w:pos="1020"/>
        </w:tabs>
        <w:ind w:left="1020" w:hanging="340"/>
      </w:pPr>
      <w:rPr>
        <w:rFonts w:ascii="Calibri" w:hAnsi="Calibri" w:hint="default"/>
        <w:color w:val="007734" w:themeColor="accent1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FagoPro" w:hAnsi="FagoPro" w:hint="default"/>
        <w:color w:val="007734" w:themeColor="accent1"/>
      </w:rPr>
    </w:lvl>
    <w:lvl w:ilvl="4">
      <w:start w:val="1"/>
      <w:numFmt w:val="bullet"/>
      <w:lvlText w:val="•"/>
      <w:lvlJc w:val="left"/>
      <w:pPr>
        <w:tabs>
          <w:tab w:val="num" w:pos="1700"/>
        </w:tabs>
        <w:ind w:left="1700" w:hanging="340"/>
      </w:pPr>
      <w:rPr>
        <w:rFonts w:ascii="Calibri" w:hAnsi="Calibri" w:hint="default"/>
        <w:color w:val="007734" w:themeColor="accent1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FagoPro" w:hAnsi="FagoPro" w:hint="default"/>
        <w:color w:val="007734" w:themeColor="accent1"/>
      </w:rPr>
    </w:lvl>
    <w:lvl w:ilvl="6">
      <w:start w:val="1"/>
      <w:numFmt w:val="bullet"/>
      <w:lvlText w:val="•"/>
      <w:lvlJc w:val="left"/>
      <w:pPr>
        <w:tabs>
          <w:tab w:val="num" w:pos="2380"/>
        </w:tabs>
        <w:ind w:left="2380" w:hanging="340"/>
      </w:pPr>
      <w:rPr>
        <w:rFonts w:ascii="Calibri" w:hAnsi="Calibri" w:hint="default"/>
        <w:color w:val="007734" w:themeColor="accent1"/>
      </w:rPr>
    </w:lvl>
    <w:lvl w:ilvl="7">
      <w:start w:val="1"/>
      <w:numFmt w:val="bullet"/>
      <w:lvlText w:val="-"/>
      <w:lvlJc w:val="left"/>
      <w:pPr>
        <w:tabs>
          <w:tab w:val="num" w:pos="2720"/>
        </w:tabs>
        <w:ind w:left="2720" w:hanging="340"/>
      </w:pPr>
      <w:rPr>
        <w:rFonts w:ascii="FagoPro" w:hAnsi="FagoPro" w:hint="default"/>
        <w:color w:val="007734" w:themeColor="accent1"/>
      </w:rPr>
    </w:lvl>
    <w:lvl w:ilvl="8">
      <w:start w:val="1"/>
      <w:numFmt w:val="bullet"/>
      <w:lvlText w:val="•"/>
      <w:lvlJc w:val="left"/>
      <w:pPr>
        <w:tabs>
          <w:tab w:val="num" w:pos="3060"/>
        </w:tabs>
        <w:ind w:left="3060" w:hanging="340"/>
      </w:pPr>
      <w:rPr>
        <w:rFonts w:ascii="Calibri" w:hAnsi="Calibri" w:hint="default"/>
        <w:color w:val="007734" w:themeColor="accent1"/>
      </w:rPr>
    </w:lvl>
  </w:abstractNum>
  <w:abstractNum w:abstractNumId="7" w15:restartNumberingAfterBreak="0">
    <w:nsid w:val="1BBE7393"/>
    <w:multiLevelType w:val="multilevel"/>
    <w:tmpl w:val="B6BCECB4"/>
    <w:numStyleLink w:val="Cijfers"/>
  </w:abstractNum>
  <w:abstractNum w:abstractNumId="8" w15:restartNumberingAfterBreak="0">
    <w:nsid w:val="20F33DE5"/>
    <w:multiLevelType w:val="multilevel"/>
    <w:tmpl w:val="D196E45A"/>
    <w:numStyleLink w:val="HQKoppenLijst"/>
  </w:abstractNum>
  <w:abstractNum w:abstractNumId="9" w15:restartNumberingAfterBreak="0">
    <w:nsid w:val="50B2155C"/>
    <w:multiLevelType w:val="multilevel"/>
    <w:tmpl w:val="DFCE9668"/>
    <w:numStyleLink w:val="Bullets"/>
  </w:abstractNum>
  <w:abstractNum w:abstractNumId="10" w15:restartNumberingAfterBreak="0">
    <w:nsid w:val="523D27B4"/>
    <w:multiLevelType w:val="multilevel"/>
    <w:tmpl w:val="D196E45A"/>
    <w:name w:val="KoppenLijst_Nummeringen2"/>
    <w:numStyleLink w:val="HQKoppenLijst"/>
  </w:abstractNum>
  <w:num w:numId="1">
    <w:abstractNumId w:val="6"/>
  </w:num>
  <w:num w:numId="2">
    <w:abstractNumId w:val="0"/>
  </w:num>
  <w:num w:numId="3">
    <w:abstractNumId w:val="0"/>
  </w:num>
  <w:num w:numId="4">
    <w:abstractNumId w:val="1"/>
  </w:num>
  <w:num w:numId="5">
    <w:abstractNumId w:val="8"/>
  </w:num>
  <w:num w:numId="6">
    <w:abstractNumId w:val="3"/>
  </w:num>
  <w:num w:numId="7">
    <w:abstractNumId w:val="4"/>
  </w:num>
  <w:num w:numId="8">
    <w:abstractNumId w:val="2"/>
  </w:num>
  <w:num w:numId="9">
    <w:abstractNumId w:val="7"/>
  </w:num>
  <w:num w:numId="10">
    <w:abstractNumId w:val="10"/>
  </w:num>
  <w:num w:numId="11">
    <w:abstractNumId w:val="9"/>
  </w:num>
  <w:num w:numId="12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5F"/>
    <w:rsid w:val="00000EFD"/>
    <w:rsid w:val="00007C62"/>
    <w:rsid w:val="00016125"/>
    <w:rsid w:val="00021BF2"/>
    <w:rsid w:val="00024F39"/>
    <w:rsid w:val="00034D11"/>
    <w:rsid w:val="00036633"/>
    <w:rsid w:val="00043182"/>
    <w:rsid w:val="00066C59"/>
    <w:rsid w:val="00070B53"/>
    <w:rsid w:val="0007468B"/>
    <w:rsid w:val="000907C0"/>
    <w:rsid w:val="000A169B"/>
    <w:rsid w:val="000A50A6"/>
    <w:rsid w:val="000A745E"/>
    <w:rsid w:val="000B21C0"/>
    <w:rsid w:val="000C59D3"/>
    <w:rsid w:val="000D673F"/>
    <w:rsid w:val="000E08D4"/>
    <w:rsid w:val="000E28E3"/>
    <w:rsid w:val="000F3E89"/>
    <w:rsid w:val="000F707B"/>
    <w:rsid w:val="00106472"/>
    <w:rsid w:val="001250CF"/>
    <w:rsid w:val="00193427"/>
    <w:rsid w:val="001A1B63"/>
    <w:rsid w:val="001A3353"/>
    <w:rsid w:val="001A445B"/>
    <w:rsid w:val="001A5F53"/>
    <w:rsid w:val="001B4D33"/>
    <w:rsid w:val="001B514C"/>
    <w:rsid w:val="001C083B"/>
    <w:rsid w:val="001E0039"/>
    <w:rsid w:val="001E2E0F"/>
    <w:rsid w:val="001E4BAD"/>
    <w:rsid w:val="001F3236"/>
    <w:rsid w:val="0021107E"/>
    <w:rsid w:val="002113A7"/>
    <w:rsid w:val="002134B0"/>
    <w:rsid w:val="002145FB"/>
    <w:rsid w:val="002158E0"/>
    <w:rsid w:val="002307DB"/>
    <w:rsid w:val="002344E6"/>
    <w:rsid w:val="00234AB2"/>
    <w:rsid w:val="00235591"/>
    <w:rsid w:val="00237ECC"/>
    <w:rsid w:val="00247198"/>
    <w:rsid w:val="00287D1E"/>
    <w:rsid w:val="002A34E8"/>
    <w:rsid w:val="002A69F9"/>
    <w:rsid w:val="002A7E3D"/>
    <w:rsid w:val="002B69E4"/>
    <w:rsid w:val="002C160D"/>
    <w:rsid w:val="002D1FA1"/>
    <w:rsid w:val="002D21BB"/>
    <w:rsid w:val="002D4AC8"/>
    <w:rsid w:val="002E4ED0"/>
    <w:rsid w:val="002E5B63"/>
    <w:rsid w:val="002F04A6"/>
    <w:rsid w:val="00304318"/>
    <w:rsid w:val="003114E0"/>
    <w:rsid w:val="00311A5F"/>
    <w:rsid w:val="00320DDC"/>
    <w:rsid w:val="00320E02"/>
    <w:rsid w:val="00323221"/>
    <w:rsid w:val="00330E49"/>
    <w:rsid w:val="00334414"/>
    <w:rsid w:val="00353EC1"/>
    <w:rsid w:val="00372C19"/>
    <w:rsid w:val="00374E6A"/>
    <w:rsid w:val="0038320E"/>
    <w:rsid w:val="0038514E"/>
    <w:rsid w:val="003A3BAA"/>
    <w:rsid w:val="003A750F"/>
    <w:rsid w:val="003B720C"/>
    <w:rsid w:val="003E00E5"/>
    <w:rsid w:val="003F5F72"/>
    <w:rsid w:val="00406977"/>
    <w:rsid w:val="00406EE1"/>
    <w:rsid w:val="004075F7"/>
    <w:rsid w:val="00407E9F"/>
    <w:rsid w:val="0042025B"/>
    <w:rsid w:val="004242D5"/>
    <w:rsid w:val="00427440"/>
    <w:rsid w:val="00437B09"/>
    <w:rsid w:val="00437F38"/>
    <w:rsid w:val="00450BB2"/>
    <w:rsid w:val="00462E41"/>
    <w:rsid w:val="004755F8"/>
    <w:rsid w:val="00494690"/>
    <w:rsid w:val="004B5326"/>
    <w:rsid w:val="004C10F7"/>
    <w:rsid w:val="004C367E"/>
    <w:rsid w:val="004C3B6C"/>
    <w:rsid w:val="004C5113"/>
    <w:rsid w:val="004D759A"/>
    <w:rsid w:val="004F10F9"/>
    <w:rsid w:val="00507CA9"/>
    <w:rsid w:val="00510144"/>
    <w:rsid w:val="00513127"/>
    <w:rsid w:val="00523A68"/>
    <w:rsid w:val="00525507"/>
    <w:rsid w:val="00541FD5"/>
    <w:rsid w:val="0055764A"/>
    <w:rsid w:val="005677C7"/>
    <w:rsid w:val="00570858"/>
    <w:rsid w:val="005729FC"/>
    <w:rsid w:val="00580EA3"/>
    <w:rsid w:val="00582FE3"/>
    <w:rsid w:val="0059302A"/>
    <w:rsid w:val="0059660E"/>
    <w:rsid w:val="005A319E"/>
    <w:rsid w:val="005A54EC"/>
    <w:rsid w:val="005A5ED0"/>
    <w:rsid w:val="005B545A"/>
    <w:rsid w:val="005C058A"/>
    <w:rsid w:val="005C6462"/>
    <w:rsid w:val="005D198A"/>
    <w:rsid w:val="005D44BB"/>
    <w:rsid w:val="005E08FF"/>
    <w:rsid w:val="00607452"/>
    <w:rsid w:val="006247C5"/>
    <w:rsid w:val="006252BC"/>
    <w:rsid w:val="00627778"/>
    <w:rsid w:val="00643EB9"/>
    <w:rsid w:val="00665F82"/>
    <w:rsid w:val="00684E37"/>
    <w:rsid w:val="00695481"/>
    <w:rsid w:val="00697020"/>
    <w:rsid w:val="006A1FA1"/>
    <w:rsid w:val="006A4A0D"/>
    <w:rsid w:val="006C56E8"/>
    <w:rsid w:val="006D47B9"/>
    <w:rsid w:val="006E0CD4"/>
    <w:rsid w:val="007004AE"/>
    <w:rsid w:val="00720299"/>
    <w:rsid w:val="00722743"/>
    <w:rsid w:val="00732A5F"/>
    <w:rsid w:val="00745CCF"/>
    <w:rsid w:val="00747EB2"/>
    <w:rsid w:val="007511EE"/>
    <w:rsid w:val="0075387F"/>
    <w:rsid w:val="00763C25"/>
    <w:rsid w:val="0077057F"/>
    <w:rsid w:val="00771F10"/>
    <w:rsid w:val="00784408"/>
    <w:rsid w:val="007B48B8"/>
    <w:rsid w:val="007C0BD0"/>
    <w:rsid w:val="007D1F79"/>
    <w:rsid w:val="007F40BC"/>
    <w:rsid w:val="00807ED2"/>
    <w:rsid w:val="0081077D"/>
    <w:rsid w:val="00821D47"/>
    <w:rsid w:val="0082522B"/>
    <w:rsid w:val="00832F89"/>
    <w:rsid w:val="00834E12"/>
    <w:rsid w:val="008400C3"/>
    <w:rsid w:val="0084126F"/>
    <w:rsid w:val="00852024"/>
    <w:rsid w:val="00870087"/>
    <w:rsid w:val="00872412"/>
    <w:rsid w:val="008726A4"/>
    <w:rsid w:val="00872B64"/>
    <w:rsid w:val="00875709"/>
    <w:rsid w:val="008926CD"/>
    <w:rsid w:val="0089474C"/>
    <w:rsid w:val="00895626"/>
    <w:rsid w:val="008A4E45"/>
    <w:rsid w:val="008B562F"/>
    <w:rsid w:val="008C56A9"/>
    <w:rsid w:val="008E0437"/>
    <w:rsid w:val="00903C93"/>
    <w:rsid w:val="00906C1A"/>
    <w:rsid w:val="00913CE0"/>
    <w:rsid w:val="00923A55"/>
    <w:rsid w:val="009262A2"/>
    <w:rsid w:val="00942CE3"/>
    <w:rsid w:val="0094625B"/>
    <w:rsid w:val="009508FC"/>
    <w:rsid w:val="0095113F"/>
    <w:rsid w:val="00966CDF"/>
    <w:rsid w:val="009710E2"/>
    <w:rsid w:val="00972359"/>
    <w:rsid w:val="009A68A3"/>
    <w:rsid w:val="009B6C08"/>
    <w:rsid w:val="009D186B"/>
    <w:rsid w:val="009D5FC3"/>
    <w:rsid w:val="009E3362"/>
    <w:rsid w:val="009F12C2"/>
    <w:rsid w:val="00A15B66"/>
    <w:rsid w:val="00A35067"/>
    <w:rsid w:val="00A36EBE"/>
    <w:rsid w:val="00A41E7B"/>
    <w:rsid w:val="00A55F90"/>
    <w:rsid w:val="00A677A0"/>
    <w:rsid w:val="00A678D4"/>
    <w:rsid w:val="00AA6E6B"/>
    <w:rsid w:val="00AB7A2D"/>
    <w:rsid w:val="00AC231A"/>
    <w:rsid w:val="00AC7592"/>
    <w:rsid w:val="00AE5042"/>
    <w:rsid w:val="00AE5171"/>
    <w:rsid w:val="00B01F2C"/>
    <w:rsid w:val="00B152C3"/>
    <w:rsid w:val="00B30A2D"/>
    <w:rsid w:val="00B316CB"/>
    <w:rsid w:val="00B448B0"/>
    <w:rsid w:val="00B47F0C"/>
    <w:rsid w:val="00B54625"/>
    <w:rsid w:val="00B6624B"/>
    <w:rsid w:val="00B669A5"/>
    <w:rsid w:val="00B745C3"/>
    <w:rsid w:val="00BA0929"/>
    <w:rsid w:val="00BB37FA"/>
    <w:rsid w:val="00BB7F08"/>
    <w:rsid w:val="00BC39FE"/>
    <w:rsid w:val="00BC6DB0"/>
    <w:rsid w:val="00BE50AC"/>
    <w:rsid w:val="00BE72D4"/>
    <w:rsid w:val="00C07470"/>
    <w:rsid w:val="00C34165"/>
    <w:rsid w:val="00C42460"/>
    <w:rsid w:val="00C61E75"/>
    <w:rsid w:val="00C72B0F"/>
    <w:rsid w:val="00C807CB"/>
    <w:rsid w:val="00C817B0"/>
    <w:rsid w:val="00C81FCD"/>
    <w:rsid w:val="00C87662"/>
    <w:rsid w:val="00C95227"/>
    <w:rsid w:val="00CA1DCC"/>
    <w:rsid w:val="00CA3B06"/>
    <w:rsid w:val="00CA4ABD"/>
    <w:rsid w:val="00CC600A"/>
    <w:rsid w:val="00CD1368"/>
    <w:rsid w:val="00CE3C15"/>
    <w:rsid w:val="00CE69BF"/>
    <w:rsid w:val="00CF49E5"/>
    <w:rsid w:val="00D01500"/>
    <w:rsid w:val="00D05B46"/>
    <w:rsid w:val="00D07838"/>
    <w:rsid w:val="00D1514B"/>
    <w:rsid w:val="00D353F8"/>
    <w:rsid w:val="00D36277"/>
    <w:rsid w:val="00D53017"/>
    <w:rsid w:val="00D5632E"/>
    <w:rsid w:val="00D62AA9"/>
    <w:rsid w:val="00DA2413"/>
    <w:rsid w:val="00DB21C3"/>
    <w:rsid w:val="00DD3A31"/>
    <w:rsid w:val="00DD56E6"/>
    <w:rsid w:val="00DE4A08"/>
    <w:rsid w:val="00E010B5"/>
    <w:rsid w:val="00E13583"/>
    <w:rsid w:val="00E13BAD"/>
    <w:rsid w:val="00E44CDE"/>
    <w:rsid w:val="00E563F6"/>
    <w:rsid w:val="00E638C4"/>
    <w:rsid w:val="00E677E9"/>
    <w:rsid w:val="00E71EB0"/>
    <w:rsid w:val="00E86BE6"/>
    <w:rsid w:val="00E95200"/>
    <w:rsid w:val="00E96909"/>
    <w:rsid w:val="00EA676C"/>
    <w:rsid w:val="00EB2B46"/>
    <w:rsid w:val="00EB3FB9"/>
    <w:rsid w:val="00EB65ED"/>
    <w:rsid w:val="00ED09A8"/>
    <w:rsid w:val="00ED0A8B"/>
    <w:rsid w:val="00ED7C8E"/>
    <w:rsid w:val="00F15A68"/>
    <w:rsid w:val="00F16AF7"/>
    <w:rsid w:val="00F20061"/>
    <w:rsid w:val="00F40D3D"/>
    <w:rsid w:val="00F70F44"/>
    <w:rsid w:val="00F749CB"/>
    <w:rsid w:val="00F75D12"/>
    <w:rsid w:val="00F85F73"/>
    <w:rsid w:val="00FB6578"/>
    <w:rsid w:val="00FC1BF9"/>
    <w:rsid w:val="00FD2E33"/>
    <w:rsid w:val="00FD71FB"/>
    <w:rsid w:val="00FF495D"/>
    <w:rsid w:val="00FF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35134"/>
  <w15:chartTrackingRefBased/>
  <w15:docId w15:val="{2FF17C31-2530-4AAE-8E58-43F570035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BF2"/>
    <w:pPr>
      <w:spacing w:after="0" w:line="280" w:lineRule="atLeast"/>
    </w:pPr>
    <w:rPr>
      <w:sz w:val="20"/>
    </w:rPr>
  </w:style>
  <w:style w:type="paragraph" w:styleId="Heading1">
    <w:name w:val="heading 1"/>
    <w:basedOn w:val="Normal"/>
    <w:next w:val="Normal"/>
    <w:link w:val="Heading1Char"/>
    <w:qFormat/>
    <w:rsid w:val="00A15B66"/>
    <w:pPr>
      <w:keepNext/>
      <w:numPr>
        <w:numId w:val="4"/>
      </w:numPr>
      <w:spacing w:line="480" w:lineRule="atLeast"/>
      <w:outlineLvl w:val="0"/>
    </w:pPr>
    <w:rPr>
      <w:rFonts w:asciiTheme="majorHAnsi" w:hAnsiTheme="majorHAnsi"/>
      <w:b/>
      <w:bCs/>
      <w:color w:val="007734" w:themeColor="accent1"/>
      <w:sz w:val="48"/>
    </w:rPr>
  </w:style>
  <w:style w:type="paragraph" w:styleId="Heading2">
    <w:name w:val="heading 2"/>
    <w:basedOn w:val="Normal"/>
    <w:next w:val="Normal"/>
    <w:link w:val="Heading2Char"/>
    <w:qFormat/>
    <w:rsid w:val="00A15B66"/>
    <w:pPr>
      <w:keepNext/>
      <w:numPr>
        <w:ilvl w:val="1"/>
        <w:numId w:val="4"/>
      </w:numPr>
      <w:spacing w:line="360" w:lineRule="atLeast"/>
      <w:outlineLvl w:val="1"/>
    </w:pPr>
    <w:rPr>
      <w:rFonts w:asciiTheme="majorHAnsi" w:hAnsiTheme="majorHAnsi"/>
      <w:bCs/>
      <w:iCs/>
      <w:color w:val="007734" w:themeColor="accent1"/>
      <w:sz w:val="36"/>
      <w:szCs w:val="28"/>
    </w:rPr>
  </w:style>
  <w:style w:type="paragraph" w:styleId="Heading3">
    <w:name w:val="heading 3"/>
    <w:basedOn w:val="Normal"/>
    <w:next w:val="Normal"/>
    <w:link w:val="Heading3Char"/>
    <w:qFormat/>
    <w:rsid w:val="00A15B66"/>
    <w:pPr>
      <w:keepNext/>
      <w:numPr>
        <w:ilvl w:val="2"/>
        <w:numId w:val="4"/>
      </w:numPr>
      <w:outlineLvl w:val="2"/>
    </w:pPr>
    <w:rPr>
      <w:rFonts w:asciiTheme="majorHAnsi" w:hAnsiTheme="majorHAnsi"/>
      <w:b/>
      <w:bCs/>
      <w:i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qFormat/>
    <w:rsid w:val="00B152C3"/>
    <w:pPr>
      <w:keepNext/>
      <w:outlineLvl w:val="3"/>
    </w:pPr>
    <w:rPr>
      <w:rFonts w:asciiTheme="majorHAnsi" w:hAnsiTheme="majorHAnsi"/>
      <w:b/>
      <w:bCs/>
      <w:color w:val="007734" w:themeColor="accent1"/>
      <w:sz w:val="18"/>
      <w:szCs w:val="28"/>
    </w:rPr>
  </w:style>
  <w:style w:type="paragraph" w:styleId="Heading5">
    <w:name w:val="heading 5"/>
    <w:basedOn w:val="Normal"/>
    <w:next w:val="Normal"/>
    <w:link w:val="Heading5Char"/>
    <w:rsid w:val="004075F7"/>
    <w:pPr>
      <w:outlineLvl w:val="4"/>
    </w:pPr>
    <w:rPr>
      <w:rFonts w:ascii="Arial" w:hAnsi="Arial"/>
      <w:bCs/>
      <w:iCs/>
      <w:sz w:val="18"/>
      <w:szCs w:val="26"/>
    </w:rPr>
  </w:style>
  <w:style w:type="paragraph" w:styleId="Heading6">
    <w:name w:val="heading 6"/>
    <w:basedOn w:val="Normal"/>
    <w:next w:val="Normal"/>
    <w:link w:val="Heading6Char"/>
    <w:rsid w:val="004075F7"/>
    <w:pPr>
      <w:outlineLvl w:val="5"/>
    </w:pPr>
    <w:rPr>
      <w:rFonts w:ascii="Arial" w:hAnsi="Arial"/>
      <w:bCs/>
      <w:sz w:val="18"/>
    </w:rPr>
  </w:style>
  <w:style w:type="paragraph" w:styleId="Heading7">
    <w:name w:val="heading 7"/>
    <w:basedOn w:val="Normal"/>
    <w:next w:val="Normal"/>
    <w:link w:val="Heading7Char"/>
    <w:rsid w:val="004075F7"/>
    <w:pPr>
      <w:outlineLvl w:val="6"/>
    </w:pPr>
    <w:rPr>
      <w:rFonts w:ascii="Arial" w:hAnsi="Arial"/>
      <w:sz w:val="18"/>
      <w:szCs w:val="24"/>
    </w:rPr>
  </w:style>
  <w:style w:type="paragraph" w:styleId="Heading8">
    <w:name w:val="heading 8"/>
    <w:basedOn w:val="Normal"/>
    <w:next w:val="Normal"/>
    <w:link w:val="Heading8Char"/>
    <w:rsid w:val="004075F7"/>
    <w:pPr>
      <w:outlineLvl w:val="7"/>
    </w:pPr>
    <w:rPr>
      <w:rFonts w:ascii="Arial" w:hAnsi="Arial"/>
      <w:iCs/>
      <w:sz w:val="18"/>
      <w:szCs w:val="24"/>
    </w:rPr>
  </w:style>
  <w:style w:type="paragraph" w:styleId="Heading9">
    <w:name w:val="heading 9"/>
    <w:basedOn w:val="Normal"/>
    <w:next w:val="Normal"/>
    <w:link w:val="Heading9Char"/>
    <w:rsid w:val="009D186B"/>
    <w:pPr>
      <w:spacing w:after="480"/>
      <w:outlineLvl w:val="8"/>
    </w:pPr>
    <w:rPr>
      <w:rFonts w:ascii="Arial" w:hAnsi="Arial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44BB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4BB"/>
  </w:style>
  <w:style w:type="paragraph" w:styleId="Footer">
    <w:name w:val="footer"/>
    <w:basedOn w:val="Normal"/>
    <w:link w:val="FooterChar"/>
    <w:uiPriority w:val="99"/>
    <w:unhideWhenUsed/>
    <w:rsid w:val="00B30A2D"/>
    <w:pPr>
      <w:spacing w:line="200" w:lineRule="atLeast"/>
      <w:ind w:right="-284"/>
      <w:jc w:val="right"/>
    </w:pPr>
    <w:rPr>
      <w:b/>
      <w:noProof/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B30A2D"/>
    <w:rPr>
      <w:b/>
      <w:noProof/>
      <w:color w:val="FFFFFF" w:themeColor="background1"/>
      <w:sz w:val="20"/>
    </w:rPr>
  </w:style>
  <w:style w:type="table" w:styleId="TableGrid">
    <w:name w:val="Table Grid"/>
    <w:basedOn w:val="TableNormal"/>
    <w:uiPriority w:val="39"/>
    <w:rsid w:val="005D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4B1C"/>
    <w:rPr>
      <w:color w:val="808080"/>
    </w:rPr>
  </w:style>
  <w:style w:type="paragraph" w:customStyle="1" w:styleId="HQBlank">
    <w:name w:val="HQ_Blank"/>
    <w:basedOn w:val="Normal"/>
    <w:rsid w:val="00311A5F"/>
    <w:rPr>
      <w:color w:va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592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592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rsid w:val="003A3BAA"/>
    <w:rPr>
      <w:color w:val="007734" w:themeColor="accent1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36277"/>
    <w:rPr>
      <w:color w:val="2B579A"/>
      <w:shd w:val="clear" w:color="auto" w:fill="E6E6E6"/>
    </w:rPr>
  </w:style>
  <w:style w:type="numbering" w:customStyle="1" w:styleId="Bullets">
    <w:name w:val="Bullets"/>
    <w:uiPriority w:val="99"/>
    <w:rsid w:val="0081077D"/>
    <w:pPr>
      <w:numPr>
        <w:numId w:val="1"/>
      </w:numPr>
    </w:pPr>
  </w:style>
  <w:style w:type="numbering" w:customStyle="1" w:styleId="Cijfers">
    <w:name w:val="Cijfers"/>
    <w:uiPriority w:val="99"/>
    <w:rsid w:val="00BE72D4"/>
    <w:pPr>
      <w:numPr>
        <w:numId w:val="2"/>
      </w:numPr>
    </w:pPr>
  </w:style>
  <w:style w:type="paragraph" w:customStyle="1" w:styleId="Opsommingbullets">
    <w:name w:val="Opsomming bullets"/>
    <w:basedOn w:val="Normal"/>
    <w:qFormat/>
    <w:rsid w:val="0081077D"/>
    <w:pPr>
      <w:numPr>
        <w:numId w:val="11"/>
      </w:numPr>
    </w:pPr>
  </w:style>
  <w:style w:type="paragraph" w:customStyle="1" w:styleId="Opsommingcijfers">
    <w:name w:val="Opsomming cijfers"/>
    <w:basedOn w:val="Normal"/>
    <w:qFormat/>
    <w:rsid w:val="00BE72D4"/>
    <w:pPr>
      <w:numPr>
        <w:numId w:val="9"/>
      </w:numPr>
    </w:pPr>
  </w:style>
  <w:style w:type="paragraph" w:customStyle="1" w:styleId="Alineakop">
    <w:name w:val="Alinea kop"/>
    <w:basedOn w:val="Normal"/>
    <w:next w:val="Normal"/>
    <w:qFormat/>
    <w:rsid w:val="005C6462"/>
    <w:rPr>
      <w:b/>
    </w:rPr>
  </w:style>
  <w:style w:type="paragraph" w:customStyle="1" w:styleId="Accent">
    <w:name w:val="Accent"/>
    <w:basedOn w:val="Normal"/>
    <w:next w:val="Normal"/>
    <w:qFormat/>
    <w:rsid w:val="005C6462"/>
    <w:rPr>
      <w:b/>
      <w:color w:val="007734" w:themeColor="accent1"/>
    </w:rPr>
  </w:style>
  <w:style w:type="paragraph" w:styleId="TOC1">
    <w:name w:val="toc 1"/>
    <w:basedOn w:val="Normal"/>
    <w:next w:val="Normal"/>
    <w:autoRedefine/>
    <w:uiPriority w:val="39"/>
    <w:rsid w:val="00F15A68"/>
    <w:pPr>
      <w:tabs>
        <w:tab w:val="left" w:pos="0"/>
        <w:tab w:val="right" w:leader="dot" w:pos="9044"/>
      </w:tabs>
      <w:spacing w:before="280"/>
      <w:ind w:right="278"/>
    </w:pPr>
    <w:rPr>
      <w:b/>
      <w:bCs/>
      <w:noProof/>
      <w:sz w:val="24"/>
      <w:lang w:val="en-US"/>
    </w:rPr>
  </w:style>
  <w:style w:type="paragraph" w:styleId="TOC2">
    <w:name w:val="toc 2"/>
    <w:basedOn w:val="TOC1"/>
    <w:next w:val="Normal"/>
    <w:autoRedefine/>
    <w:uiPriority w:val="39"/>
    <w:rsid w:val="00F16AF7"/>
    <w:pPr>
      <w:spacing w:before="0"/>
    </w:pPr>
    <w:rPr>
      <w:b w:val="0"/>
      <w:sz w:val="20"/>
    </w:rPr>
  </w:style>
  <w:style w:type="paragraph" w:styleId="TOC3">
    <w:name w:val="toc 3"/>
    <w:basedOn w:val="TOC2"/>
    <w:next w:val="Normal"/>
    <w:autoRedefine/>
    <w:uiPriority w:val="39"/>
    <w:rsid w:val="00F16AF7"/>
    <w:rPr>
      <w:lang w:val="en-GB"/>
    </w:rPr>
  </w:style>
  <w:style w:type="paragraph" w:styleId="TOC4">
    <w:name w:val="toc 4"/>
    <w:basedOn w:val="TOC3"/>
    <w:next w:val="Normal"/>
    <w:autoRedefine/>
    <w:uiPriority w:val="39"/>
    <w:rsid w:val="00F16AF7"/>
  </w:style>
  <w:style w:type="paragraph" w:styleId="TOC5">
    <w:name w:val="toc 5"/>
    <w:basedOn w:val="Normal"/>
    <w:next w:val="Normal"/>
    <w:autoRedefine/>
    <w:semiHidden/>
    <w:rsid w:val="009D186B"/>
    <w:pPr>
      <w:ind w:left="720"/>
    </w:pPr>
    <w:rPr>
      <w:rFonts w:ascii="Arial" w:hAnsi="Arial"/>
      <w:sz w:val="18"/>
    </w:rPr>
  </w:style>
  <w:style w:type="paragraph" w:styleId="TOC6">
    <w:name w:val="toc 6"/>
    <w:basedOn w:val="Normal"/>
    <w:next w:val="Normal"/>
    <w:autoRedefine/>
    <w:semiHidden/>
    <w:rsid w:val="009D186B"/>
    <w:pPr>
      <w:ind w:left="900"/>
    </w:pPr>
    <w:rPr>
      <w:rFonts w:ascii="Arial" w:hAnsi="Arial"/>
      <w:sz w:val="18"/>
    </w:rPr>
  </w:style>
  <w:style w:type="paragraph" w:styleId="TOC7">
    <w:name w:val="toc 7"/>
    <w:basedOn w:val="Normal"/>
    <w:next w:val="Normal"/>
    <w:autoRedefine/>
    <w:semiHidden/>
    <w:rsid w:val="009D186B"/>
    <w:pPr>
      <w:ind w:left="1080"/>
    </w:pPr>
    <w:rPr>
      <w:rFonts w:ascii="Arial" w:hAnsi="Arial"/>
      <w:sz w:val="18"/>
    </w:rPr>
  </w:style>
  <w:style w:type="paragraph" w:styleId="TOC8">
    <w:name w:val="toc 8"/>
    <w:basedOn w:val="Normal"/>
    <w:next w:val="Normal"/>
    <w:autoRedefine/>
    <w:semiHidden/>
    <w:rsid w:val="009D186B"/>
    <w:pPr>
      <w:ind w:left="1260"/>
    </w:pPr>
    <w:rPr>
      <w:rFonts w:ascii="Arial" w:hAnsi="Arial"/>
      <w:sz w:val="18"/>
    </w:rPr>
  </w:style>
  <w:style w:type="paragraph" w:styleId="TOC9">
    <w:name w:val="toc 9"/>
    <w:basedOn w:val="Normal"/>
    <w:next w:val="Normal"/>
    <w:autoRedefine/>
    <w:semiHidden/>
    <w:rsid w:val="009D186B"/>
    <w:pPr>
      <w:ind w:left="1440"/>
    </w:pPr>
    <w:rPr>
      <w:rFonts w:ascii="Arial" w:hAnsi="Arial"/>
      <w:sz w:val="18"/>
    </w:rPr>
  </w:style>
  <w:style w:type="character" w:customStyle="1" w:styleId="Heading1Char">
    <w:name w:val="Heading 1 Char"/>
    <w:basedOn w:val="DefaultParagraphFont"/>
    <w:link w:val="Heading1"/>
    <w:rsid w:val="004075F7"/>
    <w:rPr>
      <w:rFonts w:asciiTheme="majorHAnsi" w:hAnsiTheme="majorHAnsi"/>
      <w:b/>
      <w:bCs/>
      <w:color w:val="007734" w:themeColor="accent1"/>
      <w:sz w:val="48"/>
    </w:rPr>
  </w:style>
  <w:style w:type="character" w:customStyle="1" w:styleId="Heading2Char">
    <w:name w:val="Heading 2 Char"/>
    <w:basedOn w:val="DefaultParagraphFont"/>
    <w:link w:val="Heading2"/>
    <w:rsid w:val="00B152C3"/>
    <w:rPr>
      <w:rFonts w:asciiTheme="majorHAnsi" w:hAnsiTheme="majorHAnsi"/>
      <w:bCs/>
      <w:iCs/>
      <w:color w:val="007734" w:themeColor="accent1"/>
      <w:sz w:val="36"/>
      <w:szCs w:val="28"/>
    </w:rPr>
  </w:style>
  <w:style w:type="character" w:customStyle="1" w:styleId="Heading3Char">
    <w:name w:val="Heading 3 Char"/>
    <w:basedOn w:val="DefaultParagraphFont"/>
    <w:link w:val="Heading3"/>
    <w:rsid w:val="00B152C3"/>
    <w:rPr>
      <w:rFonts w:asciiTheme="majorHAnsi" w:hAnsiTheme="majorHAnsi"/>
      <w:b/>
      <w:bCs/>
      <w:i/>
      <w:color w:val="000000" w:themeColor="text1"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B152C3"/>
    <w:rPr>
      <w:rFonts w:asciiTheme="majorHAnsi" w:hAnsiTheme="majorHAnsi"/>
      <w:b/>
      <w:bCs/>
      <w:color w:val="007734" w:themeColor="accent1"/>
      <w:sz w:val="18"/>
      <w:szCs w:val="28"/>
    </w:rPr>
  </w:style>
  <w:style w:type="character" w:customStyle="1" w:styleId="Heading5Char">
    <w:name w:val="Heading 5 Char"/>
    <w:basedOn w:val="DefaultParagraphFont"/>
    <w:link w:val="Heading5"/>
    <w:rsid w:val="00784408"/>
    <w:rPr>
      <w:rFonts w:ascii="Arial" w:hAnsi="Arial"/>
      <w:bCs/>
      <w:iCs/>
      <w:color w:val="333333"/>
      <w:sz w:val="18"/>
      <w:szCs w:val="26"/>
    </w:rPr>
  </w:style>
  <w:style w:type="character" w:customStyle="1" w:styleId="Heading6Char">
    <w:name w:val="Heading 6 Char"/>
    <w:basedOn w:val="DefaultParagraphFont"/>
    <w:link w:val="Heading6"/>
    <w:rsid w:val="002D21BB"/>
    <w:rPr>
      <w:rFonts w:ascii="Arial" w:hAnsi="Arial"/>
      <w:bCs/>
      <w:color w:val="333333"/>
      <w:sz w:val="18"/>
    </w:rPr>
  </w:style>
  <w:style w:type="character" w:customStyle="1" w:styleId="Heading7Char">
    <w:name w:val="Heading 7 Char"/>
    <w:basedOn w:val="DefaultParagraphFont"/>
    <w:link w:val="Heading7"/>
    <w:rsid w:val="00507CA9"/>
    <w:rPr>
      <w:rFonts w:ascii="Arial" w:hAnsi="Arial"/>
      <w:color w:val="333333"/>
      <w:sz w:val="18"/>
      <w:szCs w:val="24"/>
    </w:rPr>
  </w:style>
  <w:style w:type="character" w:customStyle="1" w:styleId="Heading8Char">
    <w:name w:val="Heading 8 Char"/>
    <w:basedOn w:val="DefaultParagraphFont"/>
    <w:link w:val="Heading8"/>
    <w:rsid w:val="004D759A"/>
    <w:rPr>
      <w:rFonts w:ascii="Arial" w:hAnsi="Arial"/>
      <w:iCs/>
      <w:color w:val="333333"/>
      <w:sz w:val="18"/>
      <w:szCs w:val="24"/>
    </w:rPr>
  </w:style>
  <w:style w:type="character" w:customStyle="1" w:styleId="Heading9Char">
    <w:name w:val="Heading 9 Char"/>
    <w:basedOn w:val="DefaultParagraphFont"/>
    <w:link w:val="Heading9"/>
    <w:rsid w:val="006D47B9"/>
    <w:rPr>
      <w:rFonts w:ascii="Arial" w:hAnsi="Arial"/>
      <w:color w:val="333333"/>
      <w:sz w:val="18"/>
    </w:rPr>
  </w:style>
  <w:style w:type="paragraph" w:customStyle="1" w:styleId="Ongenummerdhoofdstuk">
    <w:name w:val="Ongenummerd hoofdstuk"/>
    <w:basedOn w:val="Normal"/>
    <w:next w:val="Normal"/>
    <w:qFormat/>
    <w:rsid w:val="00FF4B1C"/>
    <w:pPr>
      <w:spacing w:line="480" w:lineRule="atLeast"/>
    </w:pPr>
    <w:rPr>
      <w:rFonts w:asciiTheme="majorHAnsi" w:hAnsiTheme="majorHAnsi"/>
      <w:b/>
      <w:bCs/>
      <w:color w:val="007734" w:themeColor="accent1"/>
      <w:sz w:val="48"/>
      <w:szCs w:val="32"/>
    </w:rPr>
  </w:style>
  <w:style w:type="paragraph" w:customStyle="1" w:styleId="Accent2">
    <w:name w:val="Accent 2"/>
    <w:basedOn w:val="Normal"/>
    <w:rsid w:val="004075F7"/>
    <w:rPr>
      <w:b/>
      <w:color w:val="005EA8" w:themeColor="accent2"/>
    </w:rPr>
  </w:style>
  <w:style w:type="paragraph" w:styleId="Caption">
    <w:name w:val="caption"/>
    <w:basedOn w:val="Normal"/>
    <w:next w:val="Normal"/>
    <w:uiPriority w:val="35"/>
    <w:unhideWhenUsed/>
    <w:qFormat/>
    <w:rsid w:val="00B152C3"/>
    <w:pPr>
      <w:spacing w:after="200" w:line="240" w:lineRule="auto"/>
    </w:pPr>
    <w:rPr>
      <w:i/>
      <w:iCs/>
      <w:szCs w:val="18"/>
    </w:rPr>
  </w:style>
  <w:style w:type="numbering" w:customStyle="1" w:styleId="HQKoppenLijst">
    <w:name w:val="HQ_KoppenLijst"/>
    <w:uiPriority w:val="99"/>
    <w:rsid w:val="00A15B66"/>
    <w:pPr>
      <w:numPr>
        <w:numId w:val="4"/>
      </w:numPr>
    </w:pPr>
  </w:style>
  <w:style w:type="paragraph" w:customStyle="1" w:styleId="Smalltext">
    <w:name w:val="Small text"/>
    <w:basedOn w:val="Normal"/>
    <w:qFormat/>
    <w:rsid w:val="00021BF2"/>
    <w:pPr>
      <w:spacing w:line="200" w:lineRule="atLeast"/>
    </w:pPr>
    <w:rPr>
      <w:color w:val="333333"/>
      <w:sz w:val="16"/>
    </w:rPr>
  </w:style>
  <w:style w:type="paragraph" w:customStyle="1" w:styleId="StreamerGroen">
    <w:name w:val="Streamer Groen"/>
    <w:basedOn w:val="Normal"/>
    <w:next w:val="Normal"/>
    <w:qFormat/>
    <w:rsid w:val="00B152C3"/>
    <w:pPr>
      <w:spacing w:line="480" w:lineRule="atLeast"/>
    </w:pPr>
    <w:rPr>
      <w:i/>
      <w:noProof/>
      <w:color w:val="007734" w:themeColor="accent1"/>
      <w:sz w:val="48"/>
    </w:rPr>
  </w:style>
  <w:style w:type="paragraph" w:customStyle="1" w:styleId="StreamerWit">
    <w:name w:val="Streamer Wit"/>
    <w:basedOn w:val="StreamerGroen"/>
    <w:qFormat/>
    <w:rsid w:val="00B152C3"/>
    <w:rPr>
      <w:color w:val="FFFFFF"/>
    </w:rPr>
  </w:style>
  <w:style w:type="paragraph" w:customStyle="1" w:styleId="ChaptertitelWit">
    <w:name w:val="Chapter titel Wit"/>
    <w:basedOn w:val="Normal"/>
    <w:qFormat/>
    <w:rsid w:val="00DA2413"/>
    <w:rPr>
      <w:noProof/>
      <w:color w:val="FFFFFF"/>
      <w:sz w:val="72"/>
    </w:rPr>
  </w:style>
  <w:style w:type="paragraph" w:customStyle="1" w:styleId="VoorbladtitelZwart">
    <w:name w:val="Voorblad titel Zwart"/>
    <w:basedOn w:val="Normal"/>
    <w:qFormat/>
    <w:rsid w:val="00DA2413"/>
    <w:rPr>
      <w:b/>
      <w:noProof/>
      <w:sz w:val="96"/>
    </w:rPr>
  </w:style>
  <w:style w:type="paragraph" w:customStyle="1" w:styleId="VoorbladtitelWit">
    <w:name w:val="Voorblad titel Wit"/>
    <w:basedOn w:val="VoorbladtitelZwart"/>
    <w:qFormat/>
    <w:rsid w:val="00B152C3"/>
    <w:rPr>
      <w:color w:val="FFFFFF"/>
    </w:rPr>
  </w:style>
  <w:style w:type="paragraph" w:customStyle="1" w:styleId="VoorbladondertitelZwart">
    <w:name w:val="Voorblad ondertitel Zwart"/>
    <w:basedOn w:val="Normal"/>
    <w:qFormat/>
    <w:rsid w:val="00DA2413"/>
    <w:rPr>
      <w:noProof/>
      <w:sz w:val="48"/>
    </w:rPr>
  </w:style>
  <w:style w:type="paragraph" w:customStyle="1" w:styleId="VoorbladondertitelWit">
    <w:name w:val="Voorblad ondertitel Wit"/>
    <w:basedOn w:val="VoorbladondertitelZwart"/>
    <w:qFormat/>
    <w:rsid w:val="00FD2E33"/>
    <w:rPr>
      <w:color w:val="FFFFFF"/>
    </w:rPr>
  </w:style>
  <w:style w:type="table" w:customStyle="1" w:styleId="PSSTable01">
    <w:name w:val="PSS Table 01"/>
    <w:basedOn w:val="TableNormal"/>
    <w:uiPriority w:val="99"/>
    <w:rsid w:val="00B745C3"/>
    <w:pPr>
      <w:spacing w:after="0" w:line="200" w:lineRule="atLeast"/>
    </w:pPr>
    <w:rPr>
      <w:sz w:val="20"/>
    </w:rPr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  <w:tblCellMar>
        <w:top w:w="57" w:type="dxa"/>
        <w:bottom w:w="57" w:type="dxa"/>
        <w:right w:w="57" w:type="dxa"/>
      </w:tblCellMar>
    </w:tblPr>
    <w:tblStylePr w:type="firstRow">
      <w:pPr>
        <w:wordWrap/>
        <w:spacing w:line="280" w:lineRule="atLeast"/>
      </w:pPr>
      <w:rPr>
        <w:color w:val="FFFFFF"/>
        <w:sz w:val="24"/>
      </w:rPr>
      <w:tblPr/>
      <w:tcPr>
        <w:tc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  <w:tl2br w:val="nil"/>
          <w:tr2bl w:val="nil"/>
        </w:tcBorders>
        <w:shd w:val="clear" w:color="auto" w:fill="007734" w:themeFill="accent1"/>
      </w:tcPr>
    </w:tblStylePr>
    <w:tblStylePr w:type="lastRow">
      <w:rPr>
        <w:b/>
        <w:color w:val="000000"/>
        <w:sz w:val="24"/>
      </w:rPr>
      <w:tblPr/>
      <w:tcPr>
        <w:tcBorders>
          <w:top w:val="single" w:sz="12" w:space="0" w:color="007734" w:themeColor="accent1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  <w:tl2br w:val="nil"/>
          <w:tr2bl w:val="nil"/>
        </w:tcBorders>
        <w:shd w:val="clear" w:color="auto" w:fill="D9EBE1"/>
      </w:tcPr>
    </w:tblStylePr>
    <w:tblStylePr w:type="firstCol">
      <w:rPr>
        <w:b/>
        <w:color w:val="007734" w:themeColor="accent1"/>
      </w:rPr>
      <w:tblPr/>
      <w:tcPr>
        <w:tc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</w:tcBorders>
      </w:tcPr>
    </w:tblStylePr>
    <w:tblStylePr w:type="lastCol">
      <w:rPr>
        <w:b/>
        <w:color w:val="007734" w:themeColor="accen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band2Vert">
      <w:tblPr/>
      <w:tcPr>
        <w:tc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  <w:tl2br w:val="nil"/>
          <w:tr2bl w:val="nil"/>
        </w:tcBorders>
        <w:shd w:val="clear" w:color="auto" w:fill="F2F8F5"/>
      </w:tcPr>
    </w:tblStylePr>
    <w:tblStylePr w:type="band2Horz">
      <w:tblPr/>
      <w:tcPr>
        <w:tc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  <w:insideH w:val="single" w:sz="4" w:space="0" w:color="CCCCCC"/>
          <w:insideV w:val="single" w:sz="4" w:space="0" w:color="CCCCCC"/>
          <w:tl2br w:val="nil"/>
          <w:tr2bl w:val="nil"/>
        </w:tcBorders>
        <w:shd w:val="clear" w:color="auto" w:fill="F2F8F5"/>
      </w:tcPr>
    </w:tblStylePr>
  </w:style>
  <w:style w:type="paragraph" w:customStyle="1" w:styleId="HighlightedtextAccent">
    <w:name w:val="Highlighted text Accent"/>
    <w:basedOn w:val="Normal"/>
    <w:qFormat/>
    <w:rsid w:val="005D198A"/>
    <w:pPr>
      <w:pBdr>
        <w:top w:val="single" w:sz="48" w:space="6" w:color="7AB51D"/>
        <w:left w:val="single" w:sz="48" w:space="6" w:color="7AB51D"/>
        <w:bottom w:val="single" w:sz="48" w:space="6" w:color="7AB51D"/>
        <w:right w:val="single" w:sz="48" w:space="6" w:color="7AB51D"/>
      </w:pBdr>
      <w:shd w:val="clear" w:color="007734" w:themeColor="text2" w:fill="7AB51D"/>
      <w:spacing w:line="240" w:lineRule="atLeast"/>
      <w:ind w:left="238" w:right="238"/>
    </w:pPr>
    <w:rPr>
      <w:color w:val="FFFFFF"/>
    </w:rPr>
  </w:style>
  <w:style w:type="paragraph" w:styleId="TOCHeading">
    <w:name w:val="TOC Heading"/>
    <w:basedOn w:val="Paginatitel"/>
    <w:next w:val="Normal"/>
    <w:uiPriority w:val="39"/>
    <w:unhideWhenUsed/>
    <w:qFormat/>
    <w:rsid w:val="00B448B0"/>
  </w:style>
  <w:style w:type="paragraph" w:customStyle="1" w:styleId="Paginatitel">
    <w:name w:val="Pagina titel"/>
    <w:basedOn w:val="VoorbladondertitelZwart"/>
    <w:qFormat/>
    <w:rsid w:val="00CD1368"/>
    <w:rPr>
      <w:color w:val="007734" w:themeColor="accent1"/>
    </w:rPr>
  </w:style>
  <w:style w:type="paragraph" w:styleId="TableofFigures">
    <w:name w:val="table of figures"/>
    <w:basedOn w:val="TOC2"/>
    <w:next w:val="Normal"/>
    <w:uiPriority w:val="99"/>
    <w:unhideWhenUsed/>
    <w:rsid w:val="00287D1E"/>
    <w:rPr>
      <w:lang w:val="en-GB"/>
    </w:rPr>
  </w:style>
  <w:style w:type="paragraph" w:customStyle="1" w:styleId="Smallcolumntext">
    <w:name w:val="Small column text"/>
    <w:basedOn w:val="Normal"/>
    <w:rsid w:val="001A445B"/>
    <w:pPr>
      <w:spacing w:line="180" w:lineRule="atLeast"/>
    </w:pPr>
    <w:rPr>
      <w:sz w:val="12"/>
    </w:rPr>
  </w:style>
  <w:style w:type="paragraph" w:customStyle="1" w:styleId="Smallaccent">
    <w:name w:val="Small accent"/>
    <w:basedOn w:val="Accent"/>
    <w:qFormat/>
    <w:rsid w:val="001A445B"/>
    <w:pPr>
      <w:spacing w:line="200" w:lineRule="atLeast"/>
    </w:pPr>
    <w:rPr>
      <w:sz w:val="16"/>
    </w:rPr>
  </w:style>
  <w:style w:type="paragraph" w:styleId="ListParagraph">
    <w:name w:val="List Paragraph"/>
    <w:basedOn w:val="Normal"/>
    <w:uiPriority w:val="34"/>
    <w:rsid w:val="00732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centricnetherlandsiit.sharepoint.com/sites/SHP_CentricAssetLibraries/Centric%20Office%20Templates/Centric%20Rich%20Text%20Document.dotx" TargetMode="External"/></Relationships>
</file>

<file path=word/theme/theme1.xml><?xml version="1.0" encoding="utf-8"?>
<a:theme xmlns:a="http://schemas.openxmlformats.org/drawingml/2006/main" name="HQ">
  <a:themeElements>
    <a:clrScheme name="Centric">
      <a:dk1>
        <a:sysClr val="windowText" lastClr="000000"/>
      </a:dk1>
      <a:lt1>
        <a:sysClr val="window" lastClr="FFFFFF"/>
      </a:lt1>
      <a:dk2>
        <a:srgbClr val="007734"/>
      </a:dk2>
      <a:lt2>
        <a:srgbClr val="FFFFFF"/>
      </a:lt2>
      <a:accent1>
        <a:srgbClr val="007734"/>
      </a:accent1>
      <a:accent2>
        <a:srgbClr val="005EA8"/>
      </a:accent2>
      <a:accent3>
        <a:srgbClr val="EE7F00"/>
      </a:accent3>
      <a:accent4>
        <a:srgbClr val="5EC5ED"/>
      </a:accent4>
      <a:accent5>
        <a:srgbClr val="E30045"/>
      </a:accent5>
      <a:accent6>
        <a:srgbClr val="80197F"/>
      </a:accent6>
      <a:hlink>
        <a:srgbClr val="7AB51D"/>
      </a:hlink>
      <a:folHlink>
        <a:srgbClr val="00903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Q" id="{4EC3ECCE-9354-431F-9B30-E4DBE64C1000}" vid="{585FFDAE-C211-4D91-B773-06DF4B35D27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215FFF70A4504A9D383F23B6773718" ma:contentTypeVersion="4" ma:contentTypeDescription="Create a new document." ma:contentTypeScope="" ma:versionID="c2a3f99961b781807b14499b70ce95b1">
  <xsd:schema xmlns:xsd="http://www.w3.org/2001/XMLSchema" xmlns:xs="http://www.w3.org/2001/XMLSchema" xmlns:p="http://schemas.microsoft.com/office/2006/metadata/properties" xmlns:ns2="4cde518d-b849-43f6-a15d-cda99dff026a" xmlns:ns3="150fa3c0-868e-4bc4-939d-edaf50777748" targetNamespace="http://schemas.microsoft.com/office/2006/metadata/properties" ma:root="true" ma:fieldsID="2996daccc34bd2d1c5e1c64e344f093d" ns2:_="" ns3:_="">
    <xsd:import namespace="4cde518d-b849-43f6-a15d-cda99dff026a"/>
    <xsd:import namespace="150fa3c0-868e-4bc4-939d-edaf5077774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e518d-b849-43f6-a15d-cda99dff02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fa3c0-868e-4bc4-939d-edaf507777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CF14C-B7E1-4918-AEB6-C7648EC252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de518d-b849-43f6-a15d-cda99dff026a"/>
    <ds:schemaRef ds:uri="150fa3c0-868e-4bc4-939d-edaf507777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490D34-5B68-4494-9CAE-EA8336E09D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F87F95-2226-4EED-B93E-97B0AC06F3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3832CCE-B6EA-4608-891A-ADFA032F5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Centric%20Rich%20Text%20Document.dotx</Template>
  <TotalTime>0</TotalTime>
  <Pages>3</Pages>
  <Words>171</Words>
  <Characters>945</Characters>
  <Application>Microsoft Office Word</Application>
  <DocSecurity>0</DocSecurity>
  <Lines>7</Lines>
  <Paragraphs>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Koppen</vt:lpstr>
      </vt:variant>
      <vt:variant>
        <vt:i4>6</vt:i4>
      </vt:variant>
    </vt:vector>
  </HeadingPairs>
  <TitlesOfParts>
    <vt:vector size="8" baseType="lpstr">
      <vt:lpstr/>
      <vt:lpstr/>
      <vt:lpstr/>
      <vt:lpstr>Hier een titel over twee regels Hier een titel over twee regels Hier een titel.</vt:lpstr>
      <vt:lpstr>    Pagina me tabel</vt:lpstr>
      <vt:lpstr>Kop 1</vt:lpstr>
      <vt:lpstr>    Kop 2</vt:lpstr>
      <vt:lpstr>        Kop 3</vt:lpstr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Schakel, Michiel</dc:creator>
  <cp:keywords/>
  <dc:description>Template by HQ Solutions B.V.</dc:description>
  <cp:lastModifiedBy>Schakel, Michiel</cp:lastModifiedBy>
  <cp:revision>1</cp:revision>
  <cp:lastPrinted>2020-09-29T12:56:00Z</cp:lastPrinted>
  <dcterms:created xsi:type="dcterms:W3CDTF">2021-01-31T11:06:00Z</dcterms:created>
  <dcterms:modified xsi:type="dcterms:W3CDTF">2021-02-01T07:39:00Z</dcterms:modified>
  <cp:version>004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Name">
    <vt:lpwstr>centric.pps</vt:lpwstr>
  </property>
  <property fmtid="{D5CDD505-2E9C-101B-9397-08002B2CF9AE}" pid="3" name="TemplateVersion">
    <vt:lpwstr>1.0</vt:lpwstr>
  </property>
  <property fmtid="{D5CDD505-2E9C-101B-9397-08002B2CF9AE}" pid="4" name="ContentTypeId">
    <vt:lpwstr>0x010100CD215FFF70A4504A9D383F23B6773718</vt:lpwstr>
  </property>
  <property fmtid="{D5CDD505-2E9C-101B-9397-08002B2CF9AE}" pid="5" name="MSIP_Label_8ec6f3c4-656f-44b6-be73-72350d231806_Enabled">
    <vt:lpwstr>True</vt:lpwstr>
  </property>
  <property fmtid="{D5CDD505-2E9C-101B-9397-08002B2CF9AE}" pid="6" name="MSIP_Label_8ec6f3c4-656f-44b6-be73-72350d231806_SiteId">
    <vt:lpwstr>7e1792ae-4f1a-4ff7-b80b-57b69beb7168</vt:lpwstr>
  </property>
  <property fmtid="{D5CDD505-2E9C-101B-9397-08002B2CF9AE}" pid="7" name="MSIP_Label_8ec6f3c4-656f-44b6-be73-72350d231806_Owner">
    <vt:lpwstr>michiel.schakel@centric.eu</vt:lpwstr>
  </property>
  <property fmtid="{D5CDD505-2E9C-101B-9397-08002B2CF9AE}" pid="8" name="MSIP_Label_8ec6f3c4-656f-44b6-be73-72350d231806_SetDate">
    <vt:lpwstr>2021-02-01T07:39:06.4607027Z</vt:lpwstr>
  </property>
  <property fmtid="{D5CDD505-2E9C-101B-9397-08002B2CF9AE}" pid="9" name="MSIP_Label_8ec6f3c4-656f-44b6-be73-72350d231806_Name">
    <vt:lpwstr>Restricted (V2)</vt:lpwstr>
  </property>
  <property fmtid="{D5CDD505-2E9C-101B-9397-08002B2CF9AE}" pid="10" name="MSIP_Label_8ec6f3c4-656f-44b6-be73-72350d231806_Application">
    <vt:lpwstr>Microsoft Azure Information Protection</vt:lpwstr>
  </property>
  <property fmtid="{D5CDD505-2E9C-101B-9397-08002B2CF9AE}" pid="11" name="MSIP_Label_8ec6f3c4-656f-44b6-be73-72350d231806_ActionId">
    <vt:lpwstr>f265af5d-45f9-4e96-9cc4-8835e4f6e455</vt:lpwstr>
  </property>
  <property fmtid="{D5CDD505-2E9C-101B-9397-08002B2CF9AE}" pid="12" name="MSIP_Label_8ec6f3c4-656f-44b6-be73-72350d231806_Extended_MSFT_Method">
    <vt:lpwstr>Manual</vt:lpwstr>
  </property>
  <property fmtid="{D5CDD505-2E9C-101B-9397-08002B2CF9AE}" pid="13" name="Sensitivity">
    <vt:lpwstr>Restricted (V2)</vt:lpwstr>
  </property>
</Properties>
</file>